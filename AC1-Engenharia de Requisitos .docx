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70D6B" w14:textId="77777777" w:rsidR="001A5429" w:rsidRPr="00EB2AC1" w:rsidRDefault="001A5429" w:rsidP="001E1E58">
      <w:pPr>
        <w:rPr>
          <w:noProof/>
          <w:lang w:val="pt-BR"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1242"/>
        <w:gridCol w:w="459"/>
        <w:gridCol w:w="5670"/>
        <w:gridCol w:w="459"/>
        <w:gridCol w:w="1196"/>
      </w:tblGrid>
      <w:tr w:rsidR="0092125E" w:rsidRPr="00EB2AC1" w14:paraId="77C95948" w14:textId="77777777" w:rsidTr="008925FC">
        <w:tc>
          <w:tcPr>
            <w:tcW w:w="9026" w:type="dxa"/>
            <w:gridSpan w:val="5"/>
            <w:vAlign w:val="center"/>
          </w:tcPr>
          <w:p w14:paraId="2EEA90FF" w14:textId="1558D375" w:rsidR="0092125E" w:rsidRPr="00EB2AC1" w:rsidRDefault="005F58A5" w:rsidP="0092125E">
            <w:pPr>
              <w:pStyle w:val="Ttulo"/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Título"/>
                <w:tag w:val=""/>
                <w:id w:val="2016188051"/>
                <w:placeholder>
                  <w:docPart w:val="3E20821E51CC4B6499B43E85681ABE4D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906234">
                  <w:rPr>
                    <w:noProof/>
                    <w:lang w:val="pt-BR"/>
                  </w:rPr>
                  <w:t>AUTOMAÇÃO</w:t>
                </w:r>
              </w:sdtContent>
            </w:sdt>
          </w:p>
        </w:tc>
      </w:tr>
      <w:tr w:rsidR="0092125E" w:rsidRPr="00EB2AC1" w14:paraId="0E094FAA" w14:textId="77777777" w:rsidTr="008925FC">
        <w:trPr>
          <w:trHeight w:val="144"/>
        </w:trPr>
        <w:tc>
          <w:tcPr>
            <w:tcW w:w="1242" w:type="dxa"/>
            <w:shd w:val="clear" w:color="auto" w:fill="auto"/>
          </w:tcPr>
          <w:p w14:paraId="02730669" w14:textId="77777777" w:rsidR="0092125E" w:rsidRPr="00EB2AC1" w:rsidRDefault="0092125E" w:rsidP="0092125E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  <w:tc>
          <w:tcPr>
            <w:tcW w:w="6588" w:type="dxa"/>
            <w:gridSpan w:val="3"/>
            <w:shd w:val="clear" w:color="auto" w:fill="F0CDA1" w:themeFill="accent1"/>
            <w:vAlign w:val="center"/>
          </w:tcPr>
          <w:p w14:paraId="11C9A950" w14:textId="77777777" w:rsidR="0092125E" w:rsidRPr="00EB2AC1" w:rsidRDefault="0092125E" w:rsidP="0092125E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  <w:tc>
          <w:tcPr>
            <w:tcW w:w="1196" w:type="dxa"/>
            <w:shd w:val="clear" w:color="auto" w:fill="auto"/>
          </w:tcPr>
          <w:p w14:paraId="00711A44" w14:textId="77777777" w:rsidR="0092125E" w:rsidRPr="00EB2AC1" w:rsidRDefault="0092125E" w:rsidP="0092125E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</w:tr>
      <w:tr w:rsidR="0092125E" w:rsidRPr="00EB2AC1" w14:paraId="782D3C00" w14:textId="77777777" w:rsidTr="008925FC">
        <w:tc>
          <w:tcPr>
            <w:tcW w:w="9026" w:type="dxa"/>
            <w:gridSpan w:val="5"/>
            <w:vAlign w:val="center"/>
          </w:tcPr>
          <w:p w14:paraId="1641DFA3" w14:textId="34CDEE28" w:rsidR="0092125E" w:rsidRPr="00EB2AC1" w:rsidRDefault="005F58A5" w:rsidP="006F35BA">
            <w:pPr>
              <w:pStyle w:val="Ttulo"/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Título 2"/>
                <w:tag w:val=""/>
                <w:id w:val="-1692516626"/>
                <w:placeholder>
                  <w:docPart w:val="ADCB202FA3B64FBEAEF5655B80B081EF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15:appearance w15:val="hidden"/>
                <w:text/>
              </w:sdtPr>
              <w:sdtEndPr>
                <w:rPr>
                  <w:rStyle w:val="TtuloChar"/>
                  <w:b w:val="0"/>
                </w:rPr>
              </w:sdtEndPr>
              <w:sdtContent>
                <w:r w:rsidR="00906234">
                  <w:rPr>
                    <w:noProof/>
                    <w:lang w:val="pt-BR"/>
                  </w:rPr>
                  <w:t>RESIDENCIAL</w:t>
                </w:r>
              </w:sdtContent>
            </w:sdt>
          </w:p>
        </w:tc>
      </w:tr>
      <w:tr w:rsidR="0092125E" w:rsidRPr="00EB2AC1" w14:paraId="59782725" w14:textId="77777777" w:rsidTr="00A14052">
        <w:trPr>
          <w:trHeight w:val="1368"/>
        </w:trPr>
        <w:tc>
          <w:tcPr>
            <w:tcW w:w="1701" w:type="dxa"/>
            <w:gridSpan w:val="2"/>
          </w:tcPr>
          <w:p w14:paraId="7A63D501" w14:textId="77777777" w:rsidR="0092125E" w:rsidRPr="00EB2AC1" w:rsidRDefault="0092125E" w:rsidP="001E1E58">
            <w:pPr>
              <w:rPr>
                <w:noProof/>
                <w:lang w:val="pt-BR"/>
              </w:rPr>
            </w:pPr>
          </w:p>
        </w:tc>
        <w:tc>
          <w:tcPr>
            <w:tcW w:w="5670" w:type="dxa"/>
            <w:shd w:val="clear" w:color="auto" w:fill="107082" w:themeFill="accent2"/>
            <w:vAlign w:val="center"/>
          </w:tcPr>
          <w:sdt>
            <w:sdtPr>
              <w:rPr>
                <w:noProof/>
                <w:sz w:val="52"/>
                <w:szCs w:val="28"/>
                <w:lang w:val="pt-BR"/>
              </w:rPr>
              <w:alias w:val="Subtítulo"/>
              <w:tag w:val=""/>
              <w:id w:val="1073854703"/>
              <w:placeholder>
                <w:docPart w:val="876D0951946541F8BA5E667035ED302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62EF797A" w14:textId="52B061BC" w:rsidR="0092125E" w:rsidRPr="00EB2AC1" w:rsidRDefault="00906234" w:rsidP="0092125E">
                <w:pPr>
                  <w:pStyle w:val="Subttulo"/>
                  <w:rPr>
                    <w:noProof/>
                    <w:lang w:val="pt-BR"/>
                  </w:rPr>
                </w:pPr>
                <w:r w:rsidRPr="00906234">
                  <w:rPr>
                    <w:noProof/>
                    <w:sz w:val="52"/>
                    <w:szCs w:val="28"/>
                    <w:lang w:val="pt-BR"/>
                  </w:rPr>
                  <w:t>AC 1</w:t>
                </w:r>
              </w:p>
            </w:sdtContent>
          </w:sdt>
        </w:tc>
        <w:tc>
          <w:tcPr>
            <w:tcW w:w="1655" w:type="dxa"/>
            <w:gridSpan w:val="2"/>
          </w:tcPr>
          <w:p w14:paraId="18142FBD" w14:textId="77777777" w:rsidR="0092125E" w:rsidRPr="00EB2AC1" w:rsidRDefault="0092125E" w:rsidP="001E1E58">
            <w:pPr>
              <w:rPr>
                <w:noProof/>
                <w:lang w:val="pt-BR"/>
              </w:rPr>
            </w:pPr>
          </w:p>
        </w:tc>
      </w:tr>
    </w:tbl>
    <w:p w14:paraId="7182AD33" w14:textId="77777777" w:rsidR="00066DE2" w:rsidRPr="00EB2AC1" w:rsidRDefault="001A5429" w:rsidP="0092125E">
      <w:pPr>
        <w:rPr>
          <w:noProof/>
          <w:lang w:val="pt-BR"/>
        </w:rPr>
      </w:pPr>
      <w:r w:rsidRPr="00EB2AC1">
        <w:rPr>
          <w:noProof/>
          <w:lang w:val="pt-BR" w:bidi="pt-BR"/>
        </w:rPr>
        <w:t xml:space="preserve"> </w:t>
      </w:r>
    </w:p>
    <w:p w14:paraId="3D3B79E9" w14:textId="77777777" w:rsidR="00066DE2" w:rsidRPr="00EB2AC1" w:rsidRDefault="00066DE2" w:rsidP="00066DE2">
      <w:pPr>
        <w:rPr>
          <w:noProof/>
          <w:lang w:val="pt-BR"/>
        </w:rPr>
        <w:sectPr w:rsidR="00066DE2" w:rsidRPr="00EB2AC1" w:rsidSect="001F5E9D">
          <w:headerReference w:type="default" r:id="rId11"/>
          <w:headerReference w:type="first" r:id="rId12"/>
          <w:footerReference w:type="first" r:id="rId13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</w:p>
    <w:p w14:paraId="6E867A72" w14:textId="77777777" w:rsidR="000A7626" w:rsidRPr="00EB2AC1" w:rsidRDefault="000A7626" w:rsidP="000A7626">
      <w:pPr>
        <w:rPr>
          <w:noProof/>
          <w:lang w:val="pt-BR"/>
        </w:rPr>
      </w:pPr>
    </w:p>
    <w:sdt>
      <w:sdtPr>
        <w:rPr>
          <w:rFonts w:asciiTheme="minorHAnsi" w:hAnsiTheme="minorHAnsi"/>
          <w:b w:val="0"/>
          <w:color w:val="595959" w:themeColor="text1" w:themeTint="A6"/>
          <w:sz w:val="24"/>
          <w:lang w:val="pt-BR"/>
        </w:rPr>
        <w:id w:val="1436637892"/>
        <w:docPartObj>
          <w:docPartGallery w:val="Table of Contents"/>
          <w:docPartUnique/>
        </w:docPartObj>
      </w:sdtPr>
      <w:sdtEndPr>
        <w:rPr>
          <w:lang w:val="pt-PT"/>
        </w:rPr>
      </w:sdtEndPr>
      <w:sdtContent>
        <w:p w14:paraId="5A8E649A" w14:textId="0CC98A72" w:rsidR="00DB5935" w:rsidRDefault="00DB5935">
          <w:pPr>
            <w:pStyle w:val="CabealhodoSumrio"/>
          </w:pPr>
          <w:r>
            <w:rPr>
              <w:lang w:val="pt-BR"/>
            </w:rPr>
            <w:t>Sumário</w:t>
          </w:r>
        </w:p>
        <w:p w14:paraId="23B63D71" w14:textId="7A65418B" w:rsidR="00DB5935" w:rsidRDefault="00DB5935">
          <w:pPr>
            <w:pStyle w:val="Sumrio1"/>
          </w:pPr>
          <w:r>
            <w:rPr>
              <w:b/>
              <w:bCs/>
            </w:rPr>
            <w:t>G</w:t>
          </w:r>
          <w:r w:rsidR="00BA6213">
            <w:rPr>
              <w:b/>
              <w:bCs/>
            </w:rPr>
            <w:t>eral</w:t>
          </w:r>
          <w:r>
            <w:ptab w:relativeTo="margin" w:alignment="right" w:leader="dot"/>
          </w:r>
          <w:r w:rsidR="003A0382">
            <w:rPr>
              <w:b/>
              <w:bCs/>
              <w:lang w:val="pt-BR"/>
            </w:rPr>
            <w:t>3</w:t>
          </w:r>
        </w:p>
        <w:p w14:paraId="215FD532" w14:textId="3E821F99" w:rsidR="00DB5935" w:rsidRDefault="00BA6213">
          <w:pPr>
            <w:pStyle w:val="Sumrio2"/>
            <w:ind w:left="216"/>
            <w:rPr>
              <w:lang w:val="pt-BR"/>
            </w:rPr>
          </w:pPr>
          <w:r>
            <w:t>1-Declaração do Escopo</w:t>
          </w:r>
          <w:r w:rsidR="00DB5935">
            <w:ptab w:relativeTo="margin" w:alignment="right" w:leader="dot"/>
          </w:r>
          <w:r w:rsidR="009B3AAD">
            <w:rPr>
              <w:lang w:val="pt-BR"/>
            </w:rPr>
            <w:t>3</w:t>
          </w:r>
        </w:p>
        <w:p w14:paraId="34229797" w14:textId="0A43DEF9" w:rsidR="009B3AAD" w:rsidRPr="009B3AAD" w:rsidRDefault="00BA6213" w:rsidP="009B3AAD">
          <w:pPr>
            <w:pStyle w:val="Sumrio2"/>
            <w:ind w:left="216"/>
            <w:rPr>
              <w:lang w:val="pt-BR"/>
            </w:rPr>
          </w:pPr>
          <w:r>
            <w:t>2-Integrantes do Projeto</w:t>
          </w:r>
          <w:r>
            <w:ptab w:relativeTo="margin" w:alignment="right" w:leader="dot"/>
          </w:r>
          <w:r w:rsidR="009B3AAD">
            <w:rPr>
              <w:lang w:val="pt-BR"/>
            </w:rPr>
            <w:t>4</w:t>
          </w:r>
        </w:p>
        <w:p w14:paraId="1256A381" w14:textId="36B4D3B6" w:rsidR="00BA6213" w:rsidRDefault="00BA6213" w:rsidP="00BA6213">
          <w:pPr>
            <w:pStyle w:val="Sumrio2"/>
            <w:ind w:left="216"/>
            <w:rPr>
              <w:lang w:val="pt-BR"/>
            </w:rPr>
          </w:pPr>
          <w:r>
            <w:t>3-Regras de Comunicação</w:t>
          </w:r>
          <w:r>
            <w:ptab w:relativeTo="margin" w:alignment="right" w:leader="dot"/>
          </w:r>
          <w:r w:rsidR="009B3AAD">
            <w:rPr>
              <w:lang w:val="pt-BR"/>
            </w:rPr>
            <w:t>5</w:t>
          </w:r>
        </w:p>
        <w:p w14:paraId="02A1DF13" w14:textId="4B8D344A" w:rsidR="00BA6213" w:rsidRDefault="00BA6213" w:rsidP="00BA6213">
          <w:pPr>
            <w:pStyle w:val="Sumrio2"/>
            <w:ind w:left="216"/>
          </w:pPr>
          <w:r>
            <w:t>4-Glossário</w:t>
          </w:r>
          <w:r>
            <w:ptab w:relativeTo="margin" w:alignment="right" w:leader="dot"/>
          </w:r>
          <w:r w:rsidR="009B3AAD">
            <w:rPr>
              <w:lang w:val="pt-BR"/>
            </w:rPr>
            <w:t>7</w:t>
          </w:r>
        </w:p>
        <w:p w14:paraId="20CB41D0" w14:textId="611DC7F3" w:rsidR="00BA6213" w:rsidRDefault="00BA6213" w:rsidP="00BA6213">
          <w:pPr>
            <w:pStyle w:val="Sumrio2"/>
            <w:ind w:left="216"/>
          </w:pPr>
          <w:r>
            <w:t>5-Referências</w:t>
          </w:r>
          <w:r>
            <w:ptab w:relativeTo="margin" w:alignment="right" w:leader="dot"/>
          </w:r>
          <w:r w:rsidR="009B3AAD">
            <w:rPr>
              <w:lang w:val="pt-BR"/>
            </w:rPr>
            <w:t>8</w:t>
          </w:r>
        </w:p>
        <w:p w14:paraId="30A89A03" w14:textId="76D31B18" w:rsidR="00BA6213" w:rsidRDefault="00BA6213" w:rsidP="00BA6213">
          <w:pPr>
            <w:pStyle w:val="Sumrio2"/>
            <w:ind w:left="216"/>
            <w:rPr>
              <w:lang w:val="pt-BR"/>
            </w:rPr>
          </w:pPr>
          <w:r>
            <w:t>6-Lista de Necessidade</w:t>
          </w:r>
          <w:r>
            <w:ptab w:relativeTo="margin" w:alignment="right" w:leader="dot"/>
          </w:r>
          <w:r w:rsidR="009B3AAD">
            <w:rPr>
              <w:lang w:val="pt-BR"/>
            </w:rPr>
            <w:t>15</w:t>
          </w:r>
        </w:p>
        <w:p w14:paraId="3A5326D1" w14:textId="77777777" w:rsidR="001237CB" w:rsidRDefault="001237CB" w:rsidP="00BA6213">
          <w:pPr>
            <w:pStyle w:val="Sumrio1"/>
            <w:rPr>
              <w:b/>
              <w:bCs/>
            </w:rPr>
          </w:pPr>
        </w:p>
        <w:p w14:paraId="4CC060D3" w14:textId="6DDC5FC6" w:rsidR="00BA6213" w:rsidRDefault="00BA6213" w:rsidP="00BA6213">
          <w:pPr>
            <w:pStyle w:val="Sumrio1"/>
          </w:pPr>
          <w:r>
            <w:rPr>
              <w:b/>
              <w:bCs/>
            </w:rPr>
            <w:t>Análise do Problema</w:t>
          </w:r>
          <w:r>
            <w:ptab w:relativeTo="margin" w:alignment="right" w:leader="dot"/>
          </w:r>
          <w:r>
            <w:rPr>
              <w:b/>
              <w:bCs/>
              <w:lang w:val="pt-BR"/>
            </w:rPr>
            <w:t>1</w:t>
          </w:r>
          <w:r w:rsidR="009B3AAD">
            <w:rPr>
              <w:b/>
              <w:bCs/>
              <w:lang w:val="pt-BR"/>
            </w:rPr>
            <w:t>6</w:t>
          </w:r>
        </w:p>
        <w:p w14:paraId="0B4F5666" w14:textId="0DC1E5FB" w:rsidR="00BA6213" w:rsidRDefault="00BA6213" w:rsidP="00BA6213">
          <w:pPr>
            <w:pStyle w:val="Sumrio2"/>
            <w:ind w:left="216"/>
            <w:rPr>
              <w:lang w:val="pt-BR"/>
            </w:rPr>
          </w:pPr>
          <w:r>
            <w:t>7-Declaração do Problema</w:t>
          </w:r>
          <w:r>
            <w:ptab w:relativeTo="margin" w:alignment="right" w:leader="dot"/>
          </w:r>
          <w:r w:rsidR="009B3AAD">
            <w:rPr>
              <w:lang w:val="pt-BR"/>
            </w:rPr>
            <w:t>16</w:t>
          </w:r>
        </w:p>
        <w:p w14:paraId="6681884B" w14:textId="5D58B355" w:rsidR="00BA6213" w:rsidRPr="00BA6213" w:rsidRDefault="00BA6213" w:rsidP="00BA6213">
          <w:pPr>
            <w:pStyle w:val="Sumrio2"/>
            <w:ind w:left="216"/>
            <w:rPr>
              <w:lang w:val="pt-BR"/>
            </w:rPr>
          </w:pPr>
          <w:r>
            <w:t>8-Análise das Causas Raízes</w:t>
          </w:r>
          <w:r>
            <w:ptab w:relativeTo="margin" w:alignment="right" w:leader="dot"/>
          </w:r>
          <w:r w:rsidR="009B3AAD">
            <w:rPr>
              <w:lang w:val="pt-BR"/>
            </w:rPr>
            <w:t>17</w:t>
          </w:r>
        </w:p>
        <w:p w14:paraId="479E85FB" w14:textId="33CF0021" w:rsidR="00BA6213" w:rsidRDefault="00BA6213" w:rsidP="00BA6213">
          <w:pPr>
            <w:pStyle w:val="Sumrio2"/>
            <w:ind w:left="216"/>
          </w:pPr>
          <w:r>
            <w:t>9-Usuários e Outros Stakeholders</w:t>
          </w:r>
          <w:r>
            <w:ptab w:relativeTo="margin" w:alignment="right" w:leader="dot"/>
          </w:r>
          <w:r w:rsidR="009B3AAD">
            <w:rPr>
              <w:lang w:val="pt-BR"/>
            </w:rPr>
            <w:t>18</w:t>
          </w:r>
        </w:p>
        <w:p w14:paraId="2786C122" w14:textId="59D3122F" w:rsidR="00BA6213" w:rsidRDefault="00BA6213" w:rsidP="00BA6213">
          <w:pPr>
            <w:pStyle w:val="Sumrio2"/>
            <w:ind w:left="216"/>
          </w:pPr>
          <w:r>
            <w:t>10-Fronteira Sistêmica</w:t>
          </w:r>
          <w:r>
            <w:ptab w:relativeTo="margin" w:alignment="right" w:leader="dot"/>
          </w:r>
          <w:r w:rsidR="009B3AAD">
            <w:rPr>
              <w:lang w:val="pt-BR"/>
            </w:rPr>
            <w:t>19</w:t>
          </w:r>
        </w:p>
        <w:p w14:paraId="77ABEBBF" w14:textId="4D09E6DC" w:rsidR="00BA6213" w:rsidRDefault="00BA6213" w:rsidP="00BA6213">
          <w:pPr>
            <w:pStyle w:val="Sumrio2"/>
            <w:ind w:left="216"/>
          </w:pPr>
          <w:r>
            <w:t>11-Lista de Restrições</w:t>
          </w:r>
          <w:r>
            <w:ptab w:relativeTo="margin" w:alignment="right" w:leader="dot"/>
          </w:r>
          <w:r w:rsidR="009B3AAD">
            <w:rPr>
              <w:lang w:val="pt-BR"/>
            </w:rPr>
            <w:t>20</w:t>
          </w:r>
        </w:p>
        <w:p w14:paraId="0EC6BEB5" w14:textId="77777777" w:rsidR="001237CB" w:rsidRDefault="001237CB">
          <w:pPr>
            <w:pStyle w:val="Sumrio1"/>
            <w:rPr>
              <w:b/>
              <w:bCs/>
            </w:rPr>
          </w:pPr>
        </w:p>
        <w:p w14:paraId="518260C4" w14:textId="2304EB61" w:rsidR="00DB5935" w:rsidRDefault="00BA6213">
          <w:pPr>
            <w:pStyle w:val="Sumrio1"/>
          </w:pPr>
          <w:r>
            <w:rPr>
              <w:b/>
              <w:bCs/>
            </w:rPr>
            <w:t>Workshop de Características</w:t>
          </w:r>
          <w:r w:rsidR="00DB5935">
            <w:ptab w:relativeTo="margin" w:alignment="right" w:leader="dot"/>
          </w:r>
          <w:r w:rsidR="003A0382">
            <w:rPr>
              <w:b/>
              <w:bCs/>
              <w:lang w:val="pt-BR"/>
            </w:rPr>
            <w:t>21</w:t>
          </w:r>
        </w:p>
        <w:p w14:paraId="115E5C88" w14:textId="77777777" w:rsidR="0064045F" w:rsidRDefault="00BA6213">
          <w:pPr>
            <w:pStyle w:val="Sumrio2"/>
            <w:ind w:left="216"/>
          </w:pPr>
          <w:r>
            <w:t>12-Lista de Características</w:t>
          </w:r>
        </w:p>
        <w:p w14:paraId="11C7178C" w14:textId="73678145" w:rsidR="00DB5935" w:rsidRDefault="0064045F" w:rsidP="001237CB">
          <w:pPr>
            <w:pStyle w:val="Sumrio2"/>
            <w:ind w:left="720"/>
            <w:rPr>
              <w:lang w:val="pt-BR"/>
            </w:rPr>
          </w:pPr>
          <w:r>
            <w:t>Descrição de cada Característica</w:t>
          </w:r>
          <w:r w:rsidR="00DB5935">
            <w:ptab w:relativeTo="margin" w:alignment="right" w:leader="dot"/>
          </w:r>
          <w:r w:rsidR="001237CB">
            <w:t>21</w:t>
          </w:r>
        </w:p>
        <w:p w14:paraId="65669C98" w14:textId="3F749BE3" w:rsidR="0064045F" w:rsidRDefault="0064045F" w:rsidP="0064045F">
          <w:pPr>
            <w:pStyle w:val="Sumrio2"/>
            <w:ind w:left="216"/>
          </w:pPr>
          <w:r>
            <w:t>13-Lista de Característica</w:t>
          </w:r>
        </w:p>
        <w:p w14:paraId="0D70E105" w14:textId="7E74A63B" w:rsidR="0064045F" w:rsidRDefault="0064045F" w:rsidP="001237CB">
          <w:pPr>
            <w:pStyle w:val="Sumrio2"/>
            <w:ind w:left="720"/>
          </w:pPr>
          <w:r>
            <w:t xml:space="preserve">Priorizada x Esforço x Risco x Baseline </w:t>
          </w:r>
          <w:r>
            <w:ptab w:relativeTo="margin" w:alignment="right" w:leader="dot"/>
          </w:r>
          <w:r>
            <w:rPr>
              <w:lang w:val="pt-BR"/>
            </w:rPr>
            <w:t>2</w:t>
          </w:r>
          <w:r w:rsidR="001237CB">
            <w:rPr>
              <w:lang w:val="pt-BR"/>
            </w:rPr>
            <w:t>5</w:t>
          </w:r>
        </w:p>
        <w:p w14:paraId="72E49438" w14:textId="77777777" w:rsidR="0064045F" w:rsidRDefault="0064045F" w:rsidP="0064045F">
          <w:pPr>
            <w:pStyle w:val="Sumrio2"/>
            <w:ind w:left="216"/>
          </w:pPr>
          <w:r>
            <w:t>14-Matriz de Rastreabilidade</w:t>
          </w:r>
        </w:p>
        <w:p w14:paraId="1DDF0F42" w14:textId="1FEDBCE7" w:rsidR="00DB5935" w:rsidRDefault="0064045F" w:rsidP="001237CB">
          <w:pPr>
            <w:pStyle w:val="Sumrio2"/>
            <w:ind w:left="720"/>
          </w:pPr>
          <w:r>
            <w:t>Necessidades x Características</w:t>
          </w:r>
          <w:r>
            <w:ptab w:relativeTo="margin" w:alignment="right" w:leader="dot"/>
          </w:r>
          <w:r>
            <w:rPr>
              <w:lang w:val="pt-BR"/>
            </w:rPr>
            <w:t>2</w:t>
          </w:r>
          <w:r w:rsidR="001237CB">
            <w:rPr>
              <w:lang w:val="pt-BR"/>
            </w:rPr>
            <w:t>7</w:t>
          </w:r>
        </w:p>
      </w:sdtContent>
    </w:sdt>
    <w:p w14:paraId="0ADAC4B0" w14:textId="19AB11BD" w:rsidR="006750B6" w:rsidRDefault="006750B6" w:rsidP="00DB5935">
      <w:pPr>
        <w:rPr>
          <w:noProof/>
          <w:lang w:val="pt-BR"/>
        </w:rPr>
      </w:pPr>
    </w:p>
    <w:p w14:paraId="086D8CA2" w14:textId="77777777" w:rsidR="006750B6" w:rsidRDefault="006750B6" w:rsidP="000A7626">
      <w:pPr>
        <w:rPr>
          <w:noProof/>
          <w:lang w:val="pt-BR"/>
        </w:rPr>
      </w:pPr>
    </w:p>
    <w:p w14:paraId="38144872" w14:textId="05B83FA0" w:rsidR="006750B6" w:rsidRPr="00EB2AC1" w:rsidRDefault="006750B6" w:rsidP="000A7626">
      <w:pPr>
        <w:rPr>
          <w:noProof/>
          <w:lang w:val="pt-BR"/>
        </w:rPr>
        <w:sectPr w:rsidR="006750B6" w:rsidRPr="00EB2AC1" w:rsidSect="001F5E9D">
          <w:footerReference w:type="first" r:id="rId14"/>
          <w:pgSz w:w="11906" w:h="16838" w:code="9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55A0FDE9" w14:textId="7A7E6C37" w:rsidR="00DE3B7A" w:rsidRPr="00C645D1" w:rsidRDefault="00DE3B7A" w:rsidP="00827D85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6C3A0C46" w14:textId="6A8AF10C" w:rsidR="00DE3B7A" w:rsidRPr="00DE3B7A" w:rsidRDefault="00DE3B7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DE3B7A">
        <w:rPr>
          <w:b/>
          <w:bCs/>
          <w:noProof/>
          <w:sz w:val="32"/>
          <w:szCs w:val="32"/>
          <w:lang w:val="pt-BR"/>
        </w:rPr>
        <w:t>Declaração do Escopo</w:t>
      </w:r>
    </w:p>
    <w:p w14:paraId="290E3103" w14:textId="77777777" w:rsidR="00DE3B7A" w:rsidRPr="00EB2AC1" w:rsidRDefault="00DE3B7A" w:rsidP="00827D85">
      <w:pPr>
        <w:rPr>
          <w:noProof/>
          <w:lang w:val="pt-BR"/>
        </w:rPr>
      </w:pPr>
    </w:p>
    <w:p w14:paraId="493B14CA" w14:textId="77777777" w:rsidR="00DE3B7A" w:rsidRDefault="00DE3B7A" w:rsidP="00DE3B7A">
      <w:pPr>
        <w:pStyle w:val="Numerada"/>
        <w:numPr>
          <w:ilvl w:val="0"/>
          <w:numId w:val="0"/>
        </w:numPr>
        <w:ind w:left="360"/>
      </w:pPr>
      <w:r w:rsidRPr="00BF50D5">
        <w:t>O projeto visa um</w:t>
      </w:r>
      <w:r>
        <w:t>a solução através de software o</w:t>
      </w:r>
      <w:r w:rsidRPr="00BF50D5">
        <w:t xml:space="preserve"> controle de acesso e integração com sistema de monitoramento com reconhecimento facial, uma vez implementado o sistema os moradores ficam responsáveis por liberar acesso pessoal ou de terceiro ao condomínio por meio de aplicativo Mobile com leitura por QRcode liberando automaticamente o acesso ao condomínio e suas dependencias e acesso ao</w:t>
      </w:r>
      <w:r>
        <w:t>s</w:t>
      </w:r>
      <w:r w:rsidRPr="00BF50D5">
        <w:t xml:space="preserve"> elevadores.</w:t>
      </w:r>
      <w:r w:rsidRPr="00BF50D5">
        <w:rPr>
          <w:color w:val="auto"/>
        </w:rPr>
        <w:t xml:space="preserve">  </w:t>
      </w:r>
    </w:p>
    <w:p w14:paraId="7A99659E" w14:textId="77777777" w:rsidR="00DE3B7A" w:rsidRPr="00EB2AC1" w:rsidRDefault="005F58A5" w:rsidP="00DE3B7A">
      <w:pPr>
        <w:pStyle w:val="Commarcadores"/>
        <w:ind w:left="720" w:hanging="360"/>
        <w:rPr>
          <w:rStyle w:val="Forte"/>
          <w:noProof/>
          <w:lang w:val="pt-BR"/>
        </w:rPr>
      </w:pPr>
      <w:sdt>
        <w:sdtPr>
          <w:rPr>
            <w:rStyle w:val="Negrito"/>
            <w:noProof/>
            <w:lang w:val="pt-BR"/>
          </w:rPr>
          <w:id w:val="-1250499627"/>
          <w:placeholder>
            <w:docPart w:val="9C626EE7B05947939EC2F5A53B9564FF"/>
          </w:placeholder>
          <w:temporary/>
          <w:showingPlcHdr/>
          <w15:appearance w15:val="hidden"/>
        </w:sdtPr>
        <w:sdtEndPr>
          <w:rPr>
            <w:rStyle w:val="Negrito"/>
          </w:rPr>
        </w:sdtEndPr>
        <w:sdtContent>
          <w:r w:rsidR="00DE3B7A" w:rsidRPr="00EB2AC1">
            <w:rPr>
              <w:rStyle w:val="Negrito"/>
              <w:noProof/>
              <w:lang w:val="pt-BR" w:bidi="pt-BR"/>
            </w:rPr>
            <w:t>Oportunidade:</w:t>
          </w:r>
        </w:sdtContent>
      </w:sdt>
      <w:r w:rsidR="00DE3B7A" w:rsidRPr="00EB2AC1">
        <w:rPr>
          <w:rStyle w:val="Forte"/>
          <w:noProof/>
          <w:lang w:val="pt-BR" w:bidi="pt-BR"/>
        </w:rPr>
        <w:t xml:space="preserve"> </w:t>
      </w:r>
      <w:r w:rsidR="00DE3B7A">
        <w:rPr>
          <w:noProof/>
          <w:lang w:val="pt-BR"/>
        </w:rPr>
        <w:t xml:space="preserve"> Liberação de acesso, maior </w:t>
      </w:r>
      <w:r w:rsidR="00DE3B7A">
        <w:t>segurança</w:t>
      </w:r>
      <w:r w:rsidR="00DE3B7A">
        <w:rPr>
          <w:noProof/>
          <w:lang w:val="pt-BR"/>
        </w:rPr>
        <w:t xml:space="preserve"> com biometria facial as </w:t>
      </w:r>
      <w:r w:rsidR="00DE3B7A">
        <w:t>dependências</w:t>
      </w:r>
      <w:r w:rsidR="00DE3B7A">
        <w:rPr>
          <w:noProof/>
          <w:lang w:val="pt-BR"/>
        </w:rPr>
        <w:t xml:space="preserve"> e </w:t>
      </w:r>
      <w:r w:rsidR="00DE3B7A">
        <w:t>áreas</w:t>
      </w:r>
      <w:r w:rsidR="00DE3B7A">
        <w:rPr>
          <w:noProof/>
          <w:lang w:val="pt-BR"/>
        </w:rPr>
        <w:t xml:space="preserve"> comuns do condomínio, todas funcionalidades na palma da mão por meio do smartphone.</w:t>
      </w:r>
    </w:p>
    <w:p w14:paraId="69DC4F3D" w14:textId="77777777" w:rsidR="00DE3B7A" w:rsidRPr="00EB2AC1" w:rsidRDefault="005F58A5" w:rsidP="00DE3B7A">
      <w:pPr>
        <w:pStyle w:val="Commarcadores"/>
        <w:ind w:left="720" w:hanging="360"/>
        <w:rPr>
          <w:rStyle w:val="Forte"/>
          <w:noProof/>
          <w:lang w:val="pt-BR"/>
        </w:rPr>
      </w:pPr>
      <w:sdt>
        <w:sdtPr>
          <w:rPr>
            <w:rStyle w:val="Negrito"/>
            <w:noProof/>
            <w:lang w:val="pt-BR"/>
          </w:rPr>
          <w:id w:val="-1653444154"/>
          <w:placeholder>
            <w:docPart w:val="A31D06211BF24FF6BFA4C439D8D8B6A9"/>
          </w:placeholder>
          <w:temporary/>
          <w:showingPlcHdr/>
          <w15:appearance w15:val="hidden"/>
        </w:sdtPr>
        <w:sdtEndPr>
          <w:rPr>
            <w:rStyle w:val="Negrito"/>
          </w:rPr>
        </w:sdtEndPr>
        <w:sdtContent>
          <w:r w:rsidR="00DE3B7A" w:rsidRPr="00EB2AC1">
            <w:rPr>
              <w:rStyle w:val="Negrito"/>
              <w:noProof/>
              <w:lang w:val="pt-BR" w:bidi="pt-BR"/>
            </w:rPr>
            <w:t>Missão:</w:t>
          </w:r>
        </w:sdtContent>
      </w:sdt>
      <w:r w:rsidR="00DE3B7A" w:rsidRPr="00EB2AC1">
        <w:rPr>
          <w:rStyle w:val="Negrito"/>
          <w:noProof/>
          <w:lang w:val="pt-BR" w:bidi="pt-BR"/>
        </w:rPr>
        <w:t xml:space="preserve"> </w:t>
      </w:r>
      <w:r w:rsidR="00DE3B7A">
        <w:rPr>
          <w:noProof/>
          <w:lang w:val="pt-BR"/>
        </w:rPr>
        <w:t xml:space="preserve"> </w:t>
      </w:r>
      <w:r w:rsidR="00DE3B7A">
        <w:t>Agilizar e deixar mais seguro a vida em um condomínio através de automatização de tarefas repetitivas acabando com gargalos nas portarias, deixando mais seguro as áreas comuns por meio de reconhecimento facial e acessos por QRCODE nas portarias e acesso aos elevadores e dependências do condomínio.</w:t>
      </w:r>
    </w:p>
    <w:p w14:paraId="43D8C647" w14:textId="77777777" w:rsidR="00DE3B7A" w:rsidRPr="00EC7F02" w:rsidRDefault="005F58A5" w:rsidP="00DE3B7A">
      <w:pPr>
        <w:pStyle w:val="Commarcadores"/>
        <w:ind w:left="720" w:hanging="360"/>
        <w:rPr>
          <w:noProof/>
          <w:lang w:val="pt-BR"/>
        </w:rPr>
      </w:pPr>
      <w:sdt>
        <w:sdtPr>
          <w:rPr>
            <w:rStyle w:val="Negrito"/>
            <w:noProof/>
            <w:lang w:val="pt-BR"/>
          </w:rPr>
          <w:id w:val="-291824174"/>
          <w:placeholder>
            <w:docPart w:val="DF95ECC525574572951F02893B2E2D11"/>
          </w:placeholder>
          <w:temporary/>
          <w:showingPlcHdr/>
          <w15:appearance w15:val="hidden"/>
        </w:sdtPr>
        <w:sdtEndPr>
          <w:rPr>
            <w:rStyle w:val="Negrito"/>
          </w:rPr>
        </w:sdtEndPr>
        <w:sdtContent>
          <w:r w:rsidR="00DE3B7A" w:rsidRPr="00EC7F02">
            <w:rPr>
              <w:rStyle w:val="Negrito"/>
              <w:noProof/>
              <w:lang w:val="pt-BR" w:bidi="pt-BR"/>
            </w:rPr>
            <w:t>Solução:</w:t>
          </w:r>
        </w:sdtContent>
      </w:sdt>
      <w:r w:rsidR="00DE3B7A" w:rsidRPr="00EC7F02">
        <w:rPr>
          <w:noProof/>
          <w:lang w:val="pt-BR" w:bidi="pt-BR"/>
        </w:rPr>
        <w:t xml:space="preserve"> </w:t>
      </w:r>
      <w:r w:rsidR="00DE3B7A">
        <w:rPr>
          <w:noProof/>
          <w:lang w:val="pt-BR"/>
        </w:rPr>
        <w:t>O sistema automati</w:t>
      </w:r>
      <w:r w:rsidR="00DE3B7A" w:rsidRPr="00EC7F02">
        <w:rPr>
          <w:noProof/>
          <w:lang w:val="pt-BR"/>
        </w:rPr>
        <w:t>za, agiliza e torm</w:t>
      </w:r>
      <w:r w:rsidR="00DE3B7A">
        <w:rPr>
          <w:noProof/>
          <w:lang w:val="pt-BR"/>
        </w:rPr>
        <w:t xml:space="preserve">ar mais seguro a vida dos moradores eliminando tarefas repetitivas, eliminando filas e aglomerações na portaria, com o reconhecimento facial e autenticação de QRcode ao acessar o </w:t>
      </w:r>
      <w:r w:rsidR="00DE3B7A" w:rsidRPr="00BF50D5">
        <w:t>condomínio</w:t>
      </w:r>
      <w:r w:rsidR="00DE3B7A">
        <w:rPr>
          <w:noProof/>
          <w:lang w:val="pt-BR"/>
        </w:rPr>
        <w:t xml:space="preserve"> e suas </w:t>
      </w:r>
      <w:r w:rsidR="00DE3B7A">
        <w:t>dependências</w:t>
      </w:r>
      <w:r w:rsidR="00DE3B7A">
        <w:rPr>
          <w:noProof/>
          <w:lang w:val="pt-BR"/>
        </w:rPr>
        <w:t>.</w:t>
      </w:r>
    </w:p>
    <w:p w14:paraId="6E3B79F1" w14:textId="77777777" w:rsidR="00DE3B7A" w:rsidRDefault="00DE3B7A" w:rsidP="00DE3B7A">
      <w:pPr>
        <w:pStyle w:val="Commarcadores"/>
        <w:ind w:left="720" w:hanging="360"/>
        <w:rPr>
          <w:noProof/>
          <w:lang w:val="pt-BR"/>
        </w:rPr>
      </w:pPr>
      <w:r w:rsidRPr="00864B28">
        <w:rPr>
          <w:rStyle w:val="Negrito"/>
          <w:noProof/>
          <w:lang w:val="pt-BR"/>
        </w:rPr>
        <w:t>Onde se aplica:</w:t>
      </w:r>
      <w:r>
        <w:rPr>
          <w:rStyle w:val="Negrito"/>
          <w:noProof/>
          <w:lang w:val="pt-BR"/>
        </w:rPr>
        <w:t xml:space="preserve">  </w:t>
      </w:r>
      <w:r w:rsidRPr="00BF50D5">
        <w:rPr>
          <w:rStyle w:val="Negrito"/>
          <w:b w:val="0"/>
          <w:noProof/>
          <w:lang w:val="pt-BR"/>
        </w:rPr>
        <w:t xml:space="preserve">área de lazer, </w:t>
      </w:r>
      <w:r>
        <w:t>academia</w:t>
      </w:r>
      <w:r w:rsidRPr="00BF50D5">
        <w:rPr>
          <w:rStyle w:val="Negrito"/>
          <w:b w:val="0"/>
          <w:noProof/>
          <w:lang w:val="pt-BR"/>
        </w:rPr>
        <w:t>, salão de festas, elevadores e outros</w:t>
      </w:r>
      <w:r w:rsidRPr="00864B28">
        <w:rPr>
          <w:noProof/>
          <w:lang w:val="pt-BR" w:bidi="pt-BR"/>
        </w:rPr>
        <w:t xml:space="preserve"> </w:t>
      </w:r>
    </w:p>
    <w:p w14:paraId="7AC1FED2" w14:textId="77777777" w:rsidR="00DE3B7A" w:rsidRPr="00864B28" w:rsidRDefault="00DE3B7A" w:rsidP="00DE3B7A">
      <w:pPr>
        <w:pStyle w:val="Commarcadores"/>
        <w:ind w:left="720" w:hanging="360"/>
        <w:rPr>
          <w:noProof/>
          <w:lang w:val="pt-BR"/>
        </w:rPr>
      </w:pPr>
      <w:r>
        <w:rPr>
          <w:rStyle w:val="Negrito"/>
          <w:noProof/>
          <w:lang w:val="pt-BR"/>
        </w:rPr>
        <w:t>Vantagens:</w:t>
      </w:r>
      <w:r w:rsidRPr="00864B28">
        <w:rPr>
          <w:rStyle w:val="Negrito"/>
          <w:noProof/>
          <w:lang w:val="pt-BR" w:bidi="pt-BR"/>
        </w:rPr>
        <w:t xml:space="preserve"> </w:t>
      </w:r>
      <w:r>
        <w:rPr>
          <w:noProof/>
          <w:lang w:val="pt-BR"/>
        </w:rPr>
        <w:t xml:space="preserve">Visitantes tem restrição de acesso apenas a unidade do morador e salão de festa conforme, restrição de acesso a crianças em áreas comuns conforme configurado no sistema, restrição de moradores outras torres que não seja de sua unidade.  </w:t>
      </w:r>
    </w:p>
    <w:p w14:paraId="47209A0C" w14:textId="029C92EA" w:rsidR="00B37B3B" w:rsidRDefault="00B37B3B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BBCCABD" w14:textId="24BA8330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247A0B5" w14:textId="30ECF22F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D13B1EB" w14:textId="479D4ABB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848B0E9" w14:textId="17B7D7B4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2DACE04" w14:textId="1F1E16B8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05A4B37" w14:textId="03045A92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913417E" w14:textId="52C4704B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23042C0" w14:textId="570E183E" w:rsidR="00827D85" w:rsidRPr="00C645D1" w:rsidRDefault="00827D85" w:rsidP="00827D85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0F489B2D" w14:textId="14581527" w:rsidR="00827D85" w:rsidRPr="00DE3B7A" w:rsidRDefault="00827D85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827D85">
        <w:rPr>
          <w:b/>
          <w:bCs/>
          <w:noProof/>
          <w:sz w:val="32"/>
          <w:szCs w:val="32"/>
          <w:lang w:val="pt-BR"/>
        </w:rPr>
        <w:t>Integrantes do Projeto</w:t>
      </w:r>
    </w:p>
    <w:p w14:paraId="06E4CA81" w14:textId="77777777" w:rsidR="00827D85" w:rsidRDefault="00827D85" w:rsidP="00827D85">
      <w:pPr>
        <w:pStyle w:val="Numerada"/>
        <w:numPr>
          <w:ilvl w:val="0"/>
          <w:numId w:val="0"/>
        </w:numPr>
        <w:ind w:left="360"/>
        <w:rPr>
          <w:u w:val="single"/>
        </w:rPr>
      </w:pPr>
    </w:p>
    <w:p w14:paraId="0BE32542" w14:textId="7B40FADC" w:rsidR="00827D85" w:rsidRDefault="00827D85" w:rsidP="00827D85">
      <w:pPr>
        <w:pStyle w:val="Numerada"/>
        <w:numPr>
          <w:ilvl w:val="0"/>
          <w:numId w:val="0"/>
        </w:numPr>
        <w:ind w:left="360"/>
        <w:rPr>
          <w:u w:val="single"/>
        </w:rPr>
      </w:pPr>
      <w:r w:rsidRPr="00827D85">
        <w:rPr>
          <w:u w:val="single"/>
        </w:rPr>
        <w:t>Projeto de Automação Residencial</w:t>
      </w:r>
    </w:p>
    <w:p w14:paraId="02A318FE" w14:textId="77777777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6A311510" w14:textId="713468BD" w:rsidR="00827D85" w:rsidRDefault="007B099A" w:rsidP="00827D85">
      <w:pPr>
        <w:pStyle w:val="Numerada"/>
        <w:numPr>
          <w:ilvl w:val="0"/>
          <w:numId w:val="0"/>
        </w:numPr>
        <w:ind w:left="360"/>
      </w:pPr>
      <w:r>
        <w:t>Equipe de desenvolvimento</w:t>
      </w:r>
    </w:p>
    <w:p w14:paraId="6D7F970D" w14:textId="1D9B5B00" w:rsidR="007B099A" w:rsidRDefault="007B099A" w:rsidP="00BE4E11">
      <w:pPr>
        <w:pStyle w:val="Numerada"/>
        <w:numPr>
          <w:ilvl w:val="0"/>
          <w:numId w:val="9"/>
        </w:numPr>
      </w:pPr>
      <w:r>
        <w:t>Antonio de Jesus Matos</w:t>
      </w:r>
      <w:r w:rsidR="006C4F3C">
        <w:t xml:space="preserve"> </w:t>
      </w:r>
      <w:r w:rsidR="006C4F3C">
        <w:rPr>
          <w:color w:val="152F34" w:themeColor="background2" w:themeShade="40"/>
        </w:rPr>
        <w:t xml:space="preserve">- </w:t>
      </w:r>
      <w:r w:rsidR="006C4F3C" w:rsidRPr="003C16F3">
        <w:rPr>
          <w:color w:val="152F34" w:themeColor="background2" w:themeShade="40"/>
        </w:rPr>
        <w:t>RA: 1901914</w:t>
      </w:r>
    </w:p>
    <w:p w14:paraId="54250A36" w14:textId="20B0117B" w:rsidR="007B099A" w:rsidRDefault="007B099A" w:rsidP="00BE4E11">
      <w:pPr>
        <w:pStyle w:val="Numerada"/>
        <w:numPr>
          <w:ilvl w:val="0"/>
          <w:numId w:val="9"/>
        </w:numPr>
      </w:pPr>
      <w:r>
        <w:t>Bruno C. Rosado</w:t>
      </w:r>
      <w:r w:rsidR="006C4F3C">
        <w:t xml:space="preserve"> </w:t>
      </w:r>
      <w:r w:rsidR="006C4F3C" w:rsidRPr="003C16F3">
        <w:rPr>
          <w:color w:val="152F34" w:themeColor="background2" w:themeShade="40"/>
        </w:rPr>
        <w:t>- RA: 1902158</w:t>
      </w:r>
    </w:p>
    <w:p w14:paraId="38CDE235" w14:textId="3F5B9A5A" w:rsidR="007B099A" w:rsidRDefault="007B099A" w:rsidP="00BE4E11">
      <w:pPr>
        <w:pStyle w:val="Numerada"/>
        <w:numPr>
          <w:ilvl w:val="0"/>
          <w:numId w:val="9"/>
        </w:numPr>
      </w:pPr>
      <w:r>
        <w:t>Izaias N. Souza</w:t>
      </w:r>
      <w:r w:rsidR="006C4F3C">
        <w:tab/>
        <w:t xml:space="preserve">- </w:t>
      </w:r>
      <w:r w:rsidR="006C4F3C" w:rsidRPr="003C16F3">
        <w:rPr>
          <w:color w:val="152F34" w:themeColor="background2" w:themeShade="40"/>
        </w:rPr>
        <w:t>RA: 1902195</w:t>
      </w:r>
    </w:p>
    <w:p w14:paraId="591D47E8" w14:textId="583D365E" w:rsidR="007B099A" w:rsidRDefault="007B099A" w:rsidP="00BE4E11">
      <w:pPr>
        <w:pStyle w:val="Numerada"/>
        <w:numPr>
          <w:ilvl w:val="0"/>
          <w:numId w:val="9"/>
        </w:numPr>
      </w:pPr>
      <w:r>
        <w:t>Lucas Eduardo N. Silva</w:t>
      </w:r>
      <w:r w:rsidR="006C4F3C">
        <w:tab/>
        <w:t xml:space="preserve"> - </w:t>
      </w:r>
      <w:r w:rsidR="006C4F3C" w:rsidRPr="003C16F3">
        <w:rPr>
          <w:color w:val="152F34" w:themeColor="background2" w:themeShade="40"/>
        </w:rPr>
        <w:t>RA: 1902147</w:t>
      </w:r>
    </w:p>
    <w:p w14:paraId="69F10545" w14:textId="44F51859" w:rsidR="007B099A" w:rsidRDefault="007B099A" w:rsidP="00BE4E11">
      <w:pPr>
        <w:pStyle w:val="Numerada"/>
        <w:numPr>
          <w:ilvl w:val="0"/>
          <w:numId w:val="9"/>
        </w:numPr>
      </w:pPr>
      <w:r>
        <w:t>Nathalia Furigo</w:t>
      </w:r>
      <w:r w:rsidR="006C4F3C">
        <w:tab/>
        <w:t xml:space="preserve">- </w:t>
      </w:r>
      <w:r w:rsidR="006C4F3C" w:rsidRPr="003C16F3">
        <w:rPr>
          <w:color w:val="152F34" w:themeColor="background2" w:themeShade="40"/>
        </w:rPr>
        <w:t>RA: 1900951</w:t>
      </w:r>
    </w:p>
    <w:p w14:paraId="69C235DE" w14:textId="77777777" w:rsidR="007B099A" w:rsidRDefault="007B099A" w:rsidP="007B099A">
      <w:pPr>
        <w:pStyle w:val="Numerada"/>
        <w:numPr>
          <w:ilvl w:val="0"/>
          <w:numId w:val="0"/>
        </w:numPr>
        <w:ind w:left="1080"/>
      </w:pPr>
    </w:p>
    <w:p w14:paraId="04AF2808" w14:textId="517F4831" w:rsidR="007B099A" w:rsidRPr="007B099A" w:rsidRDefault="00827D85" w:rsidP="00827D85">
      <w:pPr>
        <w:pStyle w:val="Numerada"/>
        <w:numPr>
          <w:ilvl w:val="0"/>
          <w:numId w:val="0"/>
        </w:numPr>
        <w:ind w:left="360"/>
        <w:rPr>
          <w:u w:val="single"/>
        </w:rPr>
      </w:pPr>
      <w:r w:rsidRPr="00BF50D5">
        <w:t xml:space="preserve"> </w:t>
      </w:r>
      <w:r w:rsidR="007B099A" w:rsidRPr="007B099A">
        <w:rPr>
          <w:u w:val="single"/>
        </w:rPr>
        <w:t>Cliente</w:t>
      </w:r>
    </w:p>
    <w:p w14:paraId="641B14DF" w14:textId="77777777" w:rsidR="007B099A" w:rsidRDefault="007B099A" w:rsidP="00BE4E11">
      <w:pPr>
        <w:pStyle w:val="Commarcadores"/>
        <w:numPr>
          <w:ilvl w:val="0"/>
          <w:numId w:val="10"/>
        </w:numPr>
      </w:pPr>
      <w:r>
        <w:t>Condominio Viva Mais condominio Clube</w:t>
      </w:r>
    </w:p>
    <w:p w14:paraId="1B016A5A" w14:textId="5CD9E26C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2DD02A6B" w14:textId="25F814E7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3946A714" w14:textId="668476D7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02D00860" w14:textId="01DDFE6E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3C76743E" w14:textId="2756346E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31261DDA" w14:textId="1E540F63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19DEFE9E" w14:textId="1ADAA8FA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51912D6D" w14:textId="498887B0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15CA43A8" w14:textId="0B9239E9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03C443C4" w14:textId="1B685873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0D15E7A2" w14:textId="1C63D9A4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3DA12D5D" w14:textId="6B5618E2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2FE7955B" w14:textId="77777777" w:rsidR="007B099A" w:rsidRPr="00C645D1" w:rsidRDefault="007B099A" w:rsidP="007B099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6259894A" w14:textId="1304C535" w:rsidR="007B099A" w:rsidRDefault="007B099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7B099A">
        <w:rPr>
          <w:b/>
          <w:bCs/>
          <w:noProof/>
          <w:sz w:val="32"/>
          <w:szCs w:val="32"/>
          <w:lang w:val="pt-BR"/>
        </w:rPr>
        <w:t>Regras de Comunicação</w:t>
      </w:r>
    </w:p>
    <w:p w14:paraId="390E2F36" w14:textId="77777777" w:rsidR="007B099A" w:rsidRPr="00DE3B7A" w:rsidRDefault="007B099A" w:rsidP="007B099A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39FACF97" w14:textId="01316171" w:rsidR="007B099A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 w:rsidRPr="00C645D1">
        <w:rPr>
          <w:b/>
          <w:bCs/>
        </w:rPr>
        <w:t>Antonio Matos</w:t>
      </w:r>
    </w:p>
    <w:p w14:paraId="5E73DB2E" w14:textId="42D74164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Analista e Representante Comercial</w:t>
      </w:r>
    </w:p>
    <w:p w14:paraId="6D059591" w14:textId="49097573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Telefone: +55 11 96035-1573</w:t>
      </w:r>
    </w:p>
    <w:p w14:paraId="0AEB8D7B" w14:textId="7FF4D44B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e-mail: </w:t>
      </w:r>
      <w:r w:rsidRPr="00C645D1">
        <w:rPr>
          <w:color w:val="002060"/>
        </w:rPr>
        <w:fldChar w:fldCharType="begin"/>
      </w:r>
      <w:r w:rsidRPr="00C645D1">
        <w:rPr>
          <w:color w:val="002060"/>
        </w:rPr>
        <w:instrText xml:space="preserve"> HYPERLINK "mailto:tonnybrow@yahoo.com.br" </w:instrText>
      </w:r>
      <w:r w:rsidRPr="00C645D1">
        <w:rPr>
          <w:color w:val="002060"/>
        </w:rPr>
        <w:fldChar w:fldCharType="separate"/>
      </w:r>
      <w:r w:rsidRPr="00C645D1">
        <w:rPr>
          <w:rStyle w:val="Hyperlink"/>
          <w:color w:val="002060"/>
        </w:rPr>
        <w:t>tonnybrow@yahoo.com.br</w:t>
      </w:r>
      <w:r w:rsidRPr="00C645D1">
        <w:rPr>
          <w:color w:val="002060"/>
        </w:rPr>
        <w:fldChar w:fldCharType="end"/>
      </w:r>
    </w:p>
    <w:p w14:paraId="18865BF8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2834EE99" w14:textId="2F905B84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2EC705C0" w14:textId="77777777" w:rsidR="00E30ABF" w:rsidRDefault="00E30ABF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30EB3A97" w14:textId="5357359E" w:rsidR="00C645D1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>
        <w:rPr>
          <w:b/>
          <w:bCs/>
        </w:rPr>
        <w:t>Bruno Rosado</w:t>
      </w:r>
    </w:p>
    <w:p w14:paraId="4B3379D0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Analista e Representante Comercial</w:t>
      </w:r>
    </w:p>
    <w:p w14:paraId="10D4FAEE" w14:textId="5EE4130A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Telefone: +55 11 </w:t>
      </w:r>
      <w:r w:rsidR="00265A8F">
        <w:t>94773-0251</w:t>
      </w:r>
    </w:p>
    <w:p w14:paraId="55AB322F" w14:textId="38DA2C75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e-mail: </w:t>
      </w:r>
      <w:r w:rsidR="00265A8F" w:rsidRPr="00265A8F">
        <w:rPr>
          <w:color w:val="002060"/>
        </w:rPr>
        <w:fldChar w:fldCharType="begin"/>
      </w:r>
      <w:r w:rsidR="00265A8F" w:rsidRPr="00265A8F">
        <w:rPr>
          <w:color w:val="002060"/>
        </w:rPr>
        <w:instrText xml:space="preserve"> HYPERLINK "mailto:bcrosado1@gmail.com" </w:instrText>
      </w:r>
      <w:r w:rsidR="00265A8F" w:rsidRPr="00265A8F">
        <w:rPr>
          <w:color w:val="002060"/>
        </w:rPr>
        <w:fldChar w:fldCharType="separate"/>
      </w:r>
      <w:r w:rsidR="00265A8F" w:rsidRPr="00265A8F">
        <w:rPr>
          <w:rStyle w:val="Hyperlink"/>
          <w:color w:val="002060"/>
        </w:rPr>
        <w:t>bcrosado1@gmail.com</w:t>
      </w:r>
      <w:r w:rsidR="00265A8F" w:rsidRPr="00265A8F">
        <w:rPr>
          <w:color w:val="002060"/>
        </w:rPr>
        <w:fldChar w:fldCharType="end"/>
      </w:r>
    </w:p>
    <w:p w14:paraId="23B117FB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5BF1C908" w14:textId="65BA115E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07DC248B" w14:textId="2372A531" w:rsidR="00E30ABF" w:rsidRDefault="00E30ABF" w:rsidP="00C645D1">
      <w:pPr>
        <w:pStyle w:val="Numerada"/>
        <w:numPr>
          <w:ilvl w:val="0"/>
          <w:numId w:val="0"/>
        </w:numPr>
        <w:spacing w:after="30"/>
        <w:ind w:left="357"/>
      </w:pPr>
    </w:p>
    <w:p w14:paraId="689C6FC9" w14:textId="2C292BE4" w:rsidR="00C645D1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>
        <w:rPr>
          <w:b/>
          <w:bCs/>
        </w:rPr>
        <w:t>Izaias N. Souza</w:t>
      </w:r>
    </w:p>
    <w:p w14:paraId="5479584C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Analista e Representante Comercial</w:t>
      </w:r>
    </w:p>
    <w:p w14:paraId="4E3D3320" w14:textId="6EBB4C9C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Telefone: +55 11 </w:t>
      </w:r>
      <w:r w:rsidR="00265A8F">
        <w:t>94205-0270</w:t>
      </w:r>
    </w:p>
    <w:p w14:paraId="1CDF3276" w14:textId="10F950B5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color w:val="002060"/>
        </w:rPr>
      </w:pPr>
      <w:r>
        <w:t xml:space="preserve">e-mail: </w:t>
      </w:r>
      <w:r w:rsidR="00265A8F" w:rsidRPr="00265A8F">
        <w:rPr>
          <w:color w:val="002060"/>
        </w:rPr>
        <w:fldChar w:fldCharType="begin"/>
      </w:r>
      <w:r w:rsidR="00265A8F" w:rsidRPr="00265A8F">
        <w:rPr>
          <w:color w:val="002060"/>
        </w:rPr>
        <w:instrText xml:space="preserve"> HYPERLINK "mailto:izaiasn@hotmail.com" </w:instrText>
      </w:r>
      <w:r w:rsidR="00265A8F" w:rsidRPr="00265A8F">
        <w:rPr>
          <w:color w:val="002060"/>
        </w:rPr>
        <w:fldChar w:fldCharType="separate"/>
      </w:r>
      <w:r w:rsidR="00265A8F" w:rsidRPr="00265A8F">
        <w:rPr>
          <w:rStyle w:val="Hyperlink"/>
          <w:color w:val="002060"/>
        </w:rPr>
        <w:t>izaiasn@hotmail.com</w:t>
      </w:r>
      <w:r w:rsidR="00265A8F" w:rsidRPr="00265A8F">
        <w:rPr>
          <w:color w:val="002060"/>
        </w:rPr>
        <w:fldChar w:fldCharType="end"/>
      </w:r>
    </w:p>
    <w:p w14:paraId="399F988F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3AAC6890" w14:textId="03342226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612A5867" w14:textId="308E5CD5" w:rsidR="00E30ABF" w:rsidRDefault="00E30ABF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59CFE053" w14:textId="144C4E15" w:rsidR="00C645D1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>
        <w:rPr>
          <w:b/>
          <w:bCs/>
        </w:rPr>
        <w:t>Lucas Eduardo N. Silva</w:t>
      </w:r>
    </w:p>
    <w:p w14:paraId="16DDB6E2" w14:textId="52645971" w:rsidR="00C645D1" w:rsidRDefault="00265A8F" w:rsidP="00C645D1">
      <w:pPr>
        <w:pStyle w:val="Numerada"/>
        <w:numPr>
          <w:ilvl w:val="0"/>
          <w:numId w:val="0"/>
        </w:numPr>
        <w:spacing w:after="20"/>
        <w:ind w:left="357"/>
      </w:pPr>
      <w:r>
        <w:t>Suporte ao Cliente</w:t>
      </w:r>
    </w:p>
    <w:p w14:paraId="52BDB0B3" w14:textId="0ACD880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Telefone: +55 11 </w:t>
      </w:r>
      <w:r w:rsidR="00265A8F">
        <w:t>97095-8953</w:t>
      </w:r>
    </w:p>
    <w:p w14:paraId="5230B07F" w14:textId="49C08D56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e-mail: </w:t>
      </w:r>
      <w:r w:rsidR="00265A8F" w:rsidRPr="00265A8F">
        <w:rPr>
          <w:color w:val="002060"/>
        </w:rPr>
        <w:fldChar w:fldCharType="begin"/>
      </w:r>
      <w:r w:rsidR="00265A8F" w:rsidRPr="00265A8F">
        <w:rPr>
          <w:color w:val="002060"/>
        </w:rPr>
        <w:instrText xml:space="preserve"> HYPERLINK "mailto:lucasnsilva@gmail.com" </w:instrText>
      </w:r>
      <w:r w:rsidR="00265A8F" w:rsidRPr="00265A8F">
        <w:rPr>
          <w:color w:val="002060"/>
        </w:rPr>
        <w:fldChar w:fldCharType="separate"/>
      </w:r>
      <w:r w:rsidR="00265A8F" w:rsidRPr="00265A8F">
        <w:rPr>
          <w:rStyle w:val="Hyperlink"/>
          <w:color w:val="002060"/>
        </w:rPr>
        <w:t>lucasnsilva@gmail.com</w:t>
      </w:r>
      <w:r w:rsidR="00265A8F" w:rsidRPr="00265A8F">
        <w:rPr>
          <w:color w:val="002060"/>
        </w:rPr>
        <w:fldChar w:fldCharType="end"/>
      </w:r>
    </w:p>
    <w:p w14:paraId="30EFE070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7D81FC87" w14:textId="7EC1D10F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55478523" w14:textId="77777777" w:rsidR="00E30ABF" w:rsidRDefault="00E30ABF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</w:p>
    <w:p w14:paraId="5C4271A3" w14:textId="6BDB4088" w:rsidR="00C645D1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>
        <w:rPr>
          <w:b/>
          <w:bCs/>
        </w:rPr>
        <w:t>Nathalia Furigo</w:t>
      </w:r>
    </w:p>
    <w:p w14:paraId="7C0E540D" w14:textId="1FECEA05" w:rsidR="00C645D1" w:rsidRDefault="00265A8F" w:rsidP="00C645D1">
      <w:pPr>
        <w:pStyle w:val="Numerada"/>
        <w:numPr>
          <w:ilvl w:val="0"/>
          <w:numId w:val="0"/>
        </w:numPr>
        <w:spacing w:after="20"/>
        <w:ind w:left="357"/>
      </w:pPr>
      <w:r>
        <w:t>Desenvolvedor de Sistema</w:t>
      </w:r>
    </w:p>
    <w:p w14:paraId="4CBB6EC2" w14:textId="570902E0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Telefone: +55 11 </w:t>
      </w:r>
      <w:r w:rsidR="00265A8F">
        <w:t>93000-5</w:t>
      </w:r>
    </w:p>
    <w:p w14:paraId="4D94E204" w14:textId="168B00FC" w:rsidR="00C645D1" w:rsidRPr="00265A8F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color w:val="002060"/>
        </w:rPr>
      </w:pPr>
      <w:r>
        <w:t xml:space="preserve">e-mail: </w:t>
      </w:r>
      <w:r w:rsidR="00265A8F" w:rsidRPr="00265A8F">
        <w:rPr>
          <w:color w:val="002060"/>
        </w:rPr>
        <w:fldChar w:fldCharType="begin"/>
      </w:r>
      <w:r w:rsidR="00265A8F" w:rsidRPr="00265A8F">
        <w:rPr>
          <w:color w:val="002060"/>
        </w:rPr>
        <w:instrText xml:space="preserve"> HYPERLINK "mailto:nafurigo@hotmail.com" </w:instrText>
      </w:r>
      <w:r w:rsidR="00265A8F" w:rsidRPr="00265A8F">
        <w:rPr>
          <w:color w:val="002060"/>
        </w:rPr>
        <w:fldChar w:fldCharType="separate"/>
      </w:r>
      <w:r w:rsidR="00265A8F" w:rsidRPr="00265A8F">
        <w:rPr>
          <w:rStyle w:val="Hyperlink"/>
          <w:color w:val="002060"/>
        </w:rPr>
        <w:t>nafurigo@hotmail.com</w:t>
      </w:r>
      <w:r w:rsidR="00265A8F" w:rsidRPr="00265A8F">
        <w:rPr>
          <w:color w:val="002060"/>
        </w:rPr>
        <w:fldChar w:fldCharType="end"/>
      </w:r>
    </w:p>
    <w:p w14:paraId="63AF8F9D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0D7BB615" w14:textId="00129247" w:rsidR="00E30ABF" w:rsidRDefault="00C645D1" w:rsidP="00E30ABF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1C9C144C" w14:textId="77777777" w:rsidR="0046560E" w:rsidRPr="00C645D1" w:rsidRDefault="0046560E" w:rsidP="0046560E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63825AD3" w14:textId="4D2E6907" w:rsidR="00E30ABF" w:rsidRDefault="00E30ABF" w:rsidP="00E30ABF">
      <w:pPr>
        <w:pStyle w:val="Numerada"/>
        <w:numPr>
          <w:ilvl w:val="0"/>
          <w:numId w:val="0"/>
        </w:numPr>
        <w:spacing w:after="20"/>
        <w:ind w:left="357"/>
      </w:pPr>
    </w:p>
    <w:p w14:paraId="08800DDC" w14:textId="77777777" w:rsidR="00E30ABF" w:rsidRDefault="00E30ABF" w:rsidP="00E30ABF">
      <w:pPr>
        <w:pStyle w:val="Numerada"/>
        <w:numPr>
          <w:ilvl w:val="0"/>
          <w:numId w:val="0"/>
        </w:numPr>
        <w:spacing w:after="20"/>
        <w:ind w:left="357"/>
      </w:pPr>
    </w:p>
    <w:p w14:paraId="7E15D142" w14:textId="77777777" w:rsidR="00E30ABF" w:rsidRPr="00CF07E8" w:rsidRDefault="00E30ABF" w:rsidP="00E30ABF">
      <w:pPr>
        <w:tabs>
          <w:tab w:val="left" w:pos="2330"/>
        </w:tabs>
        <w:ind w:left="357"/>
        <w:rPr>
          <w:u w:val="single"/>
          <w:lang w:val="pt-BR"/>
        </w:rPr>
      </w:pPr>
      <w:r w:rsidRPr="00CF07E8">
        <w:rPr>
          <w:u w:val="single"/>
          <w:lang w:val="pt-BR"/>
        </w:rPr>
        <w:t>Decisões de definição do projeto:</w:t>
      </w:r>
    </w:p>
    <w:p w14:paraId="2609BE26" w14:textId="77777777" w:rsidR="00E30ABF" w:rsidRDefault="00E30ABF" w:rsidP="00E30ABF">
      <w:pPr>
        <w:tabs>
          <w:tab w:val="left" w:pos="2330"/>
        </w:tabs>
        <w:ind w:left="357"/>
        <w:rPr>
          <w:lang w:val="pt-BR"/>
        </w:rPr>
      </w:pPr>
      <w:r>
        <w:rPr>
          <w:lang w:val="pt-BR"/>
        </w:rPr>
        <w:t>Para decisões com relação a definições do projeto:</w:t>
      </w:r>
    </w:p>
    <w:p w14:paraId="11EFA52F" w14:textId="1C215A60" w:rsidR="006B4384" w:rsidRDefault="0046560E" w:rsidP="0046560E">
      <w:pPr>
        <w:tabs>
          <w:tab w:val="left" w:pos="2330"/>
        </w:tabs>
        <w:ind w:left="357"/>
        <w:rPr>
          <w:lang w:val="pt-BR"/>
        </w:rPr>
      </w:pPr>
      <w:r>
        <w:rPr>
          <w:lang w:val="pt-BR"/>
        </w:rPr>
        <w:t xml:space="preserve">As reuniões devem ocorrer via Google </w:t>
      </w:r>
      <w:proofErr w:type="spellStart"/>
      <w:r>
        <w:rPr>
          <w:lang w:val="pt-BR"/>
        </w:rPr>
        <w:t>Meet</w:t>
      </w:r>
      <w:proofErr w:type="spellEnd"/>
      <w:r>
        <w:rPr>
          <w:lang w:val="pt-BR"/>
        </w:rPr>
        <w:t xml:space="preserve"> que é uma plataforma de videoconferência online e para pequenas decisões serão elaborados relatório e comunicado </w:t>
      </w:r>
      <w:r w:rsidR="006B4384">
        <w:rPr>
          <w:lang w:val="pt-BR"/>
        </w:rPr>
        <w:t xml:space="preserve">via </w:t>
      </w:r>
      <w:r w:rsidR="00906234">
        <w:rPr>
          <w:lang w:val="pt-BR"/>
        </w:rPr>
        <w:t>e-mail</w:t>
      </w:r>
      <w:r w:rsidR="006B4384">
        <w:rPr>
          <w:lang w:val="pt-BR"/>
        </w:rPr>
        <w:t xml:space="preserve"> e telefone.</w:t>
      </w:r>
    </w:p>
    <w:p w14:paraId="7F138804" w14:textId="77777777" w:rsidR="006B4384" w:rsidRDefault="006B4384" w:rsidP="0046560E">
      <w:pPr>
        <w:tabs>
          <w:tab w:val="left" w:pos="2330"/>
        </w:tabs>
        <w:ind w:left="357"/>
        <w:rPr>
          <w:lang w:val="pt-BR"/>
        </w:rPr>
      </w:pPr>
    </w:p>
    <w:p w14:paraId="380D16A5" w14:textId="77777777" w:rsidR="00E30ABF" w:rsidRDefault="00E30ABF" w:rsidP="00E30ABF">
      <w:pPr>
        <w:tabs>
          <w:tab w:val="left" w:pos="2330"/>
        </w:tabs>
        <w:ind w:left="357"/>
        <w:rPr>
          <w:lang w:val="pt-BR"/>
        </w:rPr>
      </w:pPr>
    </w:p>
    <w:p w14:paraId="18D65818" w14:textId="77777777" w:rsidR="00E30ABF" w:rsidRDefault="00E30ABF" w:rsidP="00E30ABF">
      <w:pPr>
        <w:pStyle w:val="Numerada"/>
        <w:numPr>
          <w:ilvl w:val="0"/>
          <w:numId w:val="0"/>
        </w:numPr>
        <w:spacing w:after="20"/>
        <w:ind w:left="357"/>
      </w:pPr>
    </w:p>
    <w:p w14:paraId="1C444DC8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5FE1A30A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0EC598B2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34DF5906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4847F65E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5FCA269D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38A3358D" w14:textId="2B560853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1E8A3032" w14:textId="77777777" w:rsidR="006B4384" w:rsidRDefault="006B4384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03595EB4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19C47F6B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6715641F" w14:textId="1692D365" w:rsidR="00C645D1" w:rsidRPr="00C645D1" w:rsidRDefault="00C645D1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3AAEDBF1" w14:textId="432E3177" w:rsidR="00C645D1" w:rsidRPr="006B4384" w:rsidRDefault="00265A8F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6B4384">
        <w:rPr>
          <w:b/>
          <w:bCs/>
          <w:noProof/>
          <w:sz w:val="32"/>
          <w:szCs w:val="32"/>
          <w:lang w:val="pt-BR"/>
        </w:rPr>
        <w:t>Glossário</w:t>
      </w:r>
    </w:p>
    <w:tbl>
      <w:tblPr>
        <w:tblpPr w:leftFromText="141" w:rightFromText="141" w:vertAnchor="text" w:horzAnchor="margin" w:tblpXSpec="center" w:tblpY="823"/>
        <w:tblW w:w="116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4"/>
        <w:gridCol w:w="9904"/>
      </w:tblGrid>
      <w:tr w:rsidR="00265A8F" w:rsidRPr="00FC4334" w14:paraId="39FD8CD0" w14:textId="77777777" w:rsidTr="00C5235A">
        <w:trPr>
          <w:trHeight w:val="281"/>
        </w:trPr>
        <w:tc>
          <w:tcPr>
            <w:tcW w:w="171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3B079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Aplicativo Mobile</w:t>
            </w:r>
          </w:p>
        </w:tc>
        <w:tc>
          <w:tcPr>
            <w:tcW w:w="990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35D371" w14:textId="796F18D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Instalado em dispositivo eletrônico Móvel (Smartphone, Tablet </w:t>
            </w:r>
            <w:r w:rsidR="00906234"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etc.</w:t>
            </w: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)</w:t>
            </w:r>
          </w:p>
        </w:tc>
      </w:tr>
      <w:tr w:rsidR="00265A8F" w:rsidRPr="00FC4334" w14:paraId="59877952" w14:textId="77777777" w:rsidTr="00C5235A">
        <w:trPr>
          <w:trHeight w:val="281"/>
        </w:trPr>
        <w:tc>
          <w:tcPr>
            <w:tcW w:w="17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DD94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Carro chefe</w:t>
            </w:r>
          </w:p>
        </w:tc>
        <w:tc>
          <w:tcPr>
            <w:tcW w:w="990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464B0" w14:textId="058333AC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Apreciado </w:t>
            </w:r>
            <w:r w:rsidR="00906234"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etc.</w:t>
            </w:r>
          </w:p>
        </w:tc>
      </w:tr>
      <w:tr w:rsidR="00265A8F" w:rsidRPr="00FC4334" w14:paraId="2739F122" w14:textId="77777777" w:rsidTr="00C5235A">
        <w:trPr>
          <w:trHeight w:val="571"/>
        </w:trPr>
        <w:tc>
          <w:tcPr>
            <w:tcW w:w="1714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62045" w14:textId="543E0AAC" w:rsidR="00265A8F" w:rsidRPr="00FC4334" w:rsidRDefault="00906234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Framework</w:t>
            </w:r>
          </w:p>
        </w:tc>
        <w:tc>
          <w:tcPr>
            <w:tcW w:w="99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650DCF8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proofErr w:type="spellStart"/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Smart</w:t>
            </w:r>
            <w:proofErr w:type="spellEnd"/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 Condomínios (uma abstração que une códigos comuns entre vários projetos de software provendo uma funcionalidade genérica. Um framework pode atingir uma funcionalidade específica, por configuração, durante a programação de uma aplicação.)</w:t>
            </w:r>
          </w:p>
        </w:tc>
      </w:tr>
      <w:tr w:rsidR="00265A8F" w:rsidRPr="00FC4334" w14:paraId="0883A697" w14:textId="77777777" w:rsidTr="00C5235A">
        <w:trPr>
          <w:trHeight w:val="571"/>
        </w:trPr>
        <w:tc>
          <w:tcPr>
            <w:tcW w:w="1714" w:type="dxa"/>
            <w:vMerge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E4736D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99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B2D00C6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  <w:tr w:rsidR="00265A8F" w:rsidRPr="00FC4334" w14:paraId="51776326" w14:textId="77777777" w:rsidTr="00C5235A">
        <w:trPr>
          <w:trHeight w:val="571"/>
        </w:trPr>
        <w:tc>
          <w:tcPr>
            <w:tcW w:w="1714" w:type="dxa"/>
            <w:vMerge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9AAFAB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99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2521187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  <w:tr w:rsidR="00265A8F" w:rsidRPr="00FC4334" w14:paraId="24E19916" w14:textId="77777777" w:rsidTr="00C5235A">
        <w:trPr>
          <w:trHeight w:val="281"/>
        </w:trPr>
        <w:tc>
          <w:tcPr>
            <w:tcW w:w="1714" w:type="dxa"/>
            <w:tcBorders>
              <w:top w:val="single" w:sz="4" w:space="0" w:color="000000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36D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Hall</w:t>
            </w:r>
          </w:p>
        </w:tc>
        <w:tc>
          <w:tcPr>
            <w:tcW w:w="990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DBA8A5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Espaço ou vestíbulo em prédios particulares ou públicos</w:t>
            </w:r>
          </w:p>
        </w:tc>
      </w:tr>
      <w:tr w:rsidR="00265A8F" w:rsidRPr="00FC4334" w14:paraId="1F663F49" w14:textId="77777777" w:rsidTr="00C5235A">
        <w:trPr>
          <w:trHeight w:val="281"/>
        </w:trPr>
        <w:tc>
          <w:tcPr>
            <w:tcW w:w="17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A9DFB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Integração</w:t>
            </w:r>
          </w:p>
        </w:tc>
        <w:tc>
          <w:tcPr>
            <w:tcW w:w="990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4BA0D7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Incorporação de um elemento em conjunto</w:t>
            </w:r>
          </w:p>
        </w:tc>
      </w:tr>
      <w:tr w:rsidR="00265A8F" w:rsidRPr="00FC4334" w14:paraId="05FD7350" w14:textId="77777777" w:rsidTr="00C5235A">
        <w:trPr>
          <w:trHeight w:val="571"/>
        </w:trPr>
        <w:tc>
          <w:tcPr>
            <w:tcW w:w="1714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68BA4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QR </w:t>
            </w:r>
            <w:proofErr w:type="spellStart"/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Code</w:t>
            </w:r>
            <w:proofErr w:type="spellEnd"/>
          </w:p>
        </w:tc>
        <w:tc>
          <w:tcPr>
            <w:tcW w:w="99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A77EE4B" w14:textId="380D642A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Sistema de código utilizando como entrada de dados por câmera e convertido e texto </w:t>
            </w:r>
            <w:r w:rsidR="00EA5DAD"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URI, numérico</w:t>
            </w: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, localização geográfica e outros.</w:t>
            </w:r>
          </w:p>
        </w:tc>
      </w:tr>
      <w:tr w:rsidR="00265A8F" w:rsidRPr="00FC4334" w14:paraId="6CF06747" w14:textId="77777777" w:rsidTr="00C5235A">
        <w:trPr>
          <w:trHeight w:val="571"/>
        </w:trPr>
        <w:tc>
          <w:tcPr>
            <w:tcW w:w="1714" w:type="dxa"/>
            <w:vMerge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3D8326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99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DDD46C2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  <w:tr w:rsidR="00265A8F" w:rsidRPr="00FC4334" w14:paraId="34C65A22" w14:textId="77777777" w:rsidTr="00C5235A">
        <w:trPr>
          <w:trHeight w:val="571"/>
        </w:trPr>
        <w:tc>
          <w:tcPr>
            <w:tcW w:w="1714" w:type="dxa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6F0B9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SCRUM</w:t>
            </w:r>
          </w:p>
        </w:tc>
        <w:tc>
          <w:tcPr>
            <w:tcW w:w="990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E3DD2A1" w14:textId="4B5034F1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Utilização de técnicas de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desenvolvimento de software</w:t>
            </w: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, </w:t>
            </w:r>
            <w:r w:rsidR="00EA5DAD"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criado</w:t>
            </w: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 na Década de 90 e que atualmente é utilizado em mais de 60% dos projetos ágeis em todo mundo</w:t>
            </w:r>
          </w:p>
        </w:tc>
      </w:tr>
      <w:tr w:rsidR="00265A8F" w:rsidRPr="00FC4334" w14:paraId="44695C3F" w14:textId="77777777" w:rsidTr="00C5235A">
        <w:trPr>
          <w:trHeight w:val="571"/>
        </w:trPr>
        <w:tc>
          <w:tcPr>
            <w:tcW w:w="1714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87C968E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99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A89503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</w:tbl>
    <w:p w14:paraId="1ECB8A19" w14:textId="017DA98B" w:rsidR="00265A8F" w:rsidRDefault="00265A8F" w:rsidP="00C645D1">
      <w:pPr>
        <w:pStyle w:val="Numerada"/>
        <w:numPr>
          <w:ilvl w:val="0"/>
          <w:numId w:val="0"/>
        </w:numPr>
        <w:spacing w:after="20"/>
        <w:ind w:left="357"/>
      </w:pPr>
    </w:p>
    <w:p w14:paraId="4CDDDF69" w14:textId="77777777" w:rsidR="00265A8F" w:rsidRDefault="00265A8F" w:rsidP="00C645D1">
      <w:pPr>
        <w:pStyle w:val="Numerada"/>
        <w:numPr>
          <w:ilvl w:val="0"/>
          <w:numId w:val="0"/>
        </w:numPr>
        <w:spacing w:after="20"/>
        <w:ind w:left="357"/>
      </w:pPr>
    </w:p>
    <w:p w14:paraId="6D29161E" w14:textId="77777777" w:rsidR="00C645D1" w:rsidRDefault="00C645D1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360E3339" w14:textId="77777777" w:rsidR="00C645D1" w:rsidRDefault="00C645D1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349C3B51" w14:textId="77777777" w:rsidR="00C645D1" w:rsidRDefault="00C645D1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0BAAC243" w14:textId="77777777" w:rsidR="00C645D1" w:rsidRDefault="00C645D1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7C82E38E" w14:textId="42EE6165" w:rsidR="00C645D1" w:rsidRDefault="00C645D1" w:rsidP="00C645D1">
      <w:pPr>
        <w:pStyle w:val="Numerada"/>
        <w:numPr>
          <w:ilvl w:val="0"/>
          <w:numId w:val="0"/>
        </w:numPr>
        <w:ind w:left="360"/>
      </w:pPr>
    </w:p>
    <w:p w14:paraId="4E1B44EB" w14:textId="072FD46D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50F50009" w14:textId="620F3A13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7D33DED0" w14:textId="49F7D1B1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43343E27" w14:textId="4641499D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51B1F802" w14:textId="338434C0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71E88349" w14:textId="00018A0D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5619B205" w14:textId="32CF447B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54830224" w14:textId="40F608A7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2B1BBF0B" w14:textId="5F5079D3" w:rsidR="00265A8F" w:rsidRPr="00C645D1" w:rsidRDefault="00265A8F" w:rsidP="00265A8F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627CDCEA" w14:textId="3938913F" w:rsidR="00265A8F" w:rsidRPr="00265A8F" w:rsidRDefault="00D679A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D679AA">
        <w:rPr>
          <w:b/>
          <w:bCs/>
          <w:noProof/>
          <w:sz w:val="32"/>
          <w:szCs w:val="32"/>
          <w:lang w:val="pt-BR"/>
        </w:rPr>
        <w:t>Referências</w:t>
      </w:r>
    </w:p>
    <w:p w14:paraId="39B6C5E3" w14:textId="46E03535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3B2BC75C" w14:textId="2265FA69" w:rsidR="006B4384" w:rsidRDefault="006B4384" w:rsidP="00C645D1">
      <w:pPr>
        <w:pStyle w:val="Numerada"/>
        <w:numPr>
          <w:ilvl w:val="0"/>
          <w:numId w:val="0"/>
        </w:numPr>
        <w:ind w:left="360"/>
      </w:pPr>
      <w:r>
        <w:rPr>
          <w:noProof/>
          <w:lang w:val="pt-BR" w:eastAsia="pt-BR"/>
        </w:rPr>
        <w:drawing>
          <wp:anchor distT="0" distB="0" distL="114300" distR="114300" simplePos="0" relativeHeight="251658240" behindDoc="1" locked="0" layoutInCell="1" allowOverlap="1" wp14:anchorId="261E2A96" wp14:editId="3D4464E9">
            <wp:simplePos x="0" y="0"/>
            <wp:positionH relativeFrom="margin">
              <wp:align>left</wp:align>
            </wp:positionH>
            <wp:positionV relativeFrom="paragraph">
              <wp:posOffset>6840</wp:posOffset>
            </wp:positionV>
            <wp:extent cx="6957116" cy="5147524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4"/>
                    <a:stretch/>
                  </pic:blipFill>
                  <pic:spPr bwMode="auto">
                    <a:xfrm>
                      <a:off x="0" y="0"/>
                      <a:ext cx="6957116" cy="514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BA0C3" w14:textId="2FAE51B7" w:rsidR="006B4384" w:rsidRDefault="006B4384" w:rsidP="00C645D1">
      <w:pPr>
        <w:pStyle w:val="Numerada"/>
        <w:numPr>
          <w:ilvl w:val="0"/>
          <w:numId w:val="0"/>
        </w:numPr>
        <w:ind w:left="360"/>
      </w:pPr>
    </w:p>
    <w:p w14:paraId="4CA412A7" w14:textId="1FDA9ECB" w:rsidR="00C645D1" w:rsidRDefault="00C645D1" w:rsidP="00C645D1">
      <w:pPr>
        <w:pStyle w:val="Numerada"/>
        <w:numPr>
          <w:ilvl w:val="0"/>
          <w:numId w:val="0"/>
        </w:numPr>
        <w:ind w:left="360"/>
      </w:pPr>
    </w:p>
    <w:p w14:paraId="7818CC36" w14:textId="54B2E196" w:rsidR="006B4384" w:rsidRDefault="006B4384" w:rsidP="00827D85">
      <w:pPr>
        <w:pStyle w:val="Numerada"/>
        <w:numPr>
          <w:ilvl w:val="0"/>
          <w:numId w:val="0"/>
        </w:numPr>
        <w:ind w:left="360"/>
      </w:pPr>
    </w:p>
    <w:p w14:paraId="6A674471" w14:textId="4670F0D2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7A529B8" w14:textId="4782713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23D5C4F" w14:textId="017B0404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4D637D1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3448BCF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BFBC928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945A5CF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2124B40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B970C9A" w14:textId="0582B9D4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A651D85" w14:textId="5A2EB16B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CA53613" w14:textId="1F2A8499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45460E8" w14:textId="0D86574B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9063593" w14:textId="525B7D41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021B165" w14:textId="00D364E5" w:rsidR="0044031A" w:rsidRDefault="006B4384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A4F8E" wp14:editId="01C633B5">
                <wp:simplePos x="0" y="0"/>
                <wp:positionH relativeFrom="margin">
                  <wp:posOffset>253365</wp:posOffset>
                </wp:positionH>
                <wp:positionV relativeFrom="paragraph">
                  <wp:posOffset>252875</wp:posOffset>
                </wp:positionV>
                <wp:extent cx="5646420" cy="254635"/>
                <wp:effectExtent l="0" t="0" r="11430" b="1206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6420" cy="254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EA201" id="Retângulo 7" o:spid="_x0000_s1026" style="position:absolute;margin-left:19.95pt;margin-top:19.9pt;width:444.6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</w:p>
    <w:p w14:paraId="63E902AE" w14:textId="494686E9" w:rsidR="0044031A" w:rsidRPr="00D679AA" w:rsidRDefault="00D679AA" w:rsidP="006B4384">
      <w:pPr>
        <w:pStyle w:val="Commarcadores"/>
        <w:numPr>
          <w:ilvl w:val="0"/>
          <w:numId w:val="0"/>
        </w:numPr>
        <w:ind w:left="720"/>
        <w:rPr>
          <w:noProof/>
          <w:sz w:val="28"/>
          <w:szCs w:val="28"/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406E78" wp14:editId="2B69F89E">
                <wp:simplePos x="0" y="0"/>
                <wp:positionH relativeFrom="column">
                  <wp:posOffset>607205</wp:posOffset>
                </wp:positionH>
                <wp:positionV relativeFrom="paragraph">
                  <wp:posOffset>95250</wp:posOffset>
                </wp:positionV>
                <wp:extent cx="57873" cy="46298"/>
                <wp:effectExtent l="0" t="0" r="18415" b="11430"/>
                <wp:wrapNone/>
                <wp:docPr id="8" name="Fluxograma: 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73" cy="46298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A781B" w14:textId="77777777" w:rsidR="007D55FA" w:rsidRDefault="007D55FA" w:rsidP="00D679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06E7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uxograma: Conector 8" o:spid="_x0000_s1026" type="#_x0000_t120" style="position:absolute;left:0;text-align:left;margin-left:47.8pt;margin-top:7.5pt;width:4.55pt;height: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" fillcolor="black [3213]" strokecolor="black [3213]" strokeweight="1pt">
                <v:stroke joinstyle="miter"/>
                <v:textbox>
                  <w:txbxContent>
                    <w:p w14:paraId="7AFA781B" w14:textId="77777777" w:rsidR="007D55FA" w:rsidRDefault="007D55FA" w:rsidP="00D679A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B4384">
        <w:rPr>
          <w:noProof/>
          <w:lang w:val="pt-BR"/>
        </w:rPr>
        <w:t xml:space="preserve">   </w:t>
      </w:r>
      <w:r>
        <w:rPr>
          <w:noProof/>
          <w:lang w:val="pt-BR"/>
        </w:rPr>
        <w:t xml:space="preserve">        </w:t>
      </w:r>
      <w:r w:rsidRPr="00D679AA">
        <w:rPr>
          <w:noProof/>
          <w:sz w:val="28"/>
          <w:szCs w:val="28"/>
          <w:lang w:val="pt-BR"/>
        </w:rPr>
        <w:t>Site de Pesquisa</w:t>
      </w:r>
    </w:p>
    <w:p w14:paraId="25186A84" w14:textId="78505FE5" w:rsidR="00906234" w:rsidRPr="00906234" w:rsidRDefault="00D679AA" w:rsidP="0044031A">
      <w:pPr>
        <w:pStyle w:val="Commarcadores"/>
        <w:numPr>
          <w:ilvl w:val="0"/>
          <w:numId w:val="0"/>
        </w:numPr>
        <w:rPr>
          <w:noProof/>
          <w:color w:val="000000" w:themeColor="hyperlink"/>
          <w:u w:val="single"/>
          <w:lang w:val="pt-BR"/>
        </w:rPr>
      </w:pPr>
      <w:r>
        <w:rPr>
          <w:noProof/>
          <w:lang w:val="pt-BR"/>
        </w:rPr>
        <w:tab/>
      </w:r>
      <w:hyperlink r:id="rId16" w:history="1">
        <w:r w:rsidRPr="008942F2">
          <w:rPr>
            <w:rStyle w:val="Hyperlink"/>
            <w:noProof/>
            <w:lang w:val="pt-BR"/>
          </w:rPr>
          <w:t>https://www.zkteco.com.br/solucoes/visitantes/</w:t>
        </w:r>
      </w:hyperlink>
    </w:p>
    <w:p w14:paraId="28672EEA" w14:textId="78505FE5" w:rsidR="00906234" w:rsidRDefault="00D679AA" w:rsidP="0044031A">
      <w:pPr>
        <w:pStyle w:val="Commarcadores"/>
        <w:numPr>
          <w:ilvl w:val="0"/>
          <w:numId w:val="0"/>
        </w:numPr>
        <w:rPr>
          <w:rStyle w:val="Hyperlink"/>
          <w:noProof/>
          <w:lang w:val="pt-BR"/>
        </w:rPr>
      </w:pPr>
      <w:r>
        <w:rPr>
          <w:noProof/>
          <w:lang w:val="pt-BR"/>
        </w:rPr>
        <w:tab/>
      </w:r>
      <w:hyperlink r:id="rId17" w:history="1">
        <w:r w:rsidRPr="008942F2">
          <w:rPr>
            <w:rStyle w:val="Hyperlink"/>
            <w:noProof/>
            <w:lang w:val="pt-BR"/>
          </w:rPr>
          <w:t>https://blog.groupsoftware.com.br/condominio-inteligente-2/</w:t>
        </w:r>
      </w:hyperlink>
    </w:p>
    <w:p w14:paraId="79EA8B18" w14:textId="301FAA1C" w:rsidR="00906234" w:rsidRPr="00906234" w:rsidRDefault="005F58A5" w:rsidP="00906234">
      <w:pPr>
        <w:pStyle w:val="Commarcadores"/>
        <w:numPr>
          <w:ilvl w:val="0"/>
          <w:numId w:val="0"/>
        </w:numPr>
        <w:ind w:firstLine="720"/>
        <w:rPr>
          <w:rFonts w:ascii="Arial" w:hAnsi="Arial" w:cs="Arial"/>
          <w:noProof/>
          <w:color w:val="000000" w:themeColor="hyperlink"/>
          <w:u w:val="single"/>
          <w:lang w:val="pt-BR"/>
        </w:rPr>
      </w:pPr>
      <w:hyperlink r:id="rId18" w:history="1">
        <w:r w:rsidR="00906234" w:rsidRPr="001B6137">
          <w:rPr>
            <w:rStyle w:val="Hyperlink"/>
            <w:rFonts w:ascii="Arial" w:hAnsi="Arial" w:cs="Arial"/>
            <w:shd w:val="clear" w:color="auto" w:fill="FFFFFF"/>
          </w:rPr>
          <w:t>https://www.defesacivil.sc.gov.br/monitoramento-e-alerta-o-que-e/</w:t>
        </w:r>
      </w:hyperlink>
    </w:p>
    <w:p w14:paraId="5C9EB855" w14:textId="2B8AE6BD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5EE2307" w14:textId="0BC2A1BB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4C342C6" w14:textId="11E5767B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AFF0A47" w14:textId="153A051C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56B7C4A" w14:textId="77777777" w:rsidR="00D679AA" w:rsidRPr="00C645D1" w:rsidRDefault="00D679AA" w:rsidP="00D679A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36EF6E4A" w14:textId="3C6E8AF5" w:rsidR="00D679AA" w:rsidRDefault="00D679AA" w:rsidP="00874BF7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  <w:r w:rsidRPr="00874BF7">
        <w:rPr>
          <w:b/>
          <w:bCs/>
          <w:noProof/>
          <w:sz w:val="32"/>
          <w:szCs w:val="32"/>
          <w:lang w:val="pt-BR"/>
        </w:rPr>
        <w:t>Questionário e Entrevista</w:t>
      </w:r>
    </w:p>
    <w:p w14:paraId="7431B54F" w14:textId="32058B51" w:rsidR="00D679AA" w:rsidRDefault="00D679AA" w:rsidP="00D679AA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3784BE7C" w14:textId="77777777" w:rsidR="00D679AA" w:rsidRDefault="00D679AA" w:rsidP="00874BF7">
      <w:pPr>
        <w:ind w:left="360"/>
      </w:pPr>
      <w:r>
        <w:t>Com base em</w:t>
      </w:r>
      <w:r w:rsidRPr="00435FB6">
        <w:t xml:space="preserve"> pesquisa</w:t>
      </w:r>
      <w:r>
        <w:t>s</w:t>
      </w:r>
      <w:r w:rsidRPr="00435FB6">
        <w:t xml:space="preserve"> on-line,</w:t>
      </w:r>
      <w:r>
        <w:t xml:space="preserve"> identificamos as necessidades em resoluções dos problemas encontrados no cotidiano residencial, por meio de automação residencial buscamos sempre uma melhoria contínuas, Ex.: segurança, conforto e comodidade e reduções de custos para os moradores (Clientes).  </w:t>
      </w:r>
    </w:p>
    <w:p w14:paraId="7A8C72EF" w14:textId="77777777" w:rsidR="00D679AA" w:rsidRDefault="00D679AA" w:rsidP="00874BF7">
      <w:pPr>
        <w:ind w:left="360"/>
      </w:pPr>
      <w:r>
        <w:t>O software terá acesso os usuários através de pré-cadastro dos moradores do condomínio, por meio de app o morador poderá conceder acesso a visitantes por meio de QRcode sendo ele no dia à dia ou organização de eventos e terceiros onde o visitante em posse do QRcode apresenta na portaria para um leitor e o leitor consulta o BD para conceder o acesso ou restringir  validando com biometria facial.</w:t>
      </w:r>
    </w:p>
    <w:p w14:paraId="79223D7F" w14:textId="77777777" w:rsidR="00D679AA" w:rsidRDefault="00D679AA" w:rsidP="00874BF7">
      <w:pPr>
        <w:ind w:left="360"/>
      </w:pPr>
      <w:r>
        <w:t>O projeto adotará a metodologia Scrum para a elaboração do projeto, o projeto será realizado por uma equipe pequena e multidisciplinar dando agilidade e eficiência para a finalização do projeto.</w:t>
      </w:r>
    </w:p>
    <w:p w14:paraId="319E28F3" w14:textId="77777777" w:rsidR="00D679AA" w:rsidRDefault="00D679AA" w:rsidP="00D679AA"/>
    <w:p w14:paraId="1B95B6D7" w14:textId="77777777" w:rsidR="00D679AA" w:rsidRPr="00EB2AC1" w:rsidRDefault="00D679AA" w:rsidP="00D679AA">
      <w:pPr>
        <w:rPr>
          <w:noProof/>
          <w:lang w:val="pt-BR"/>
        </w:rPr>
      </w:pPr>
    </w:p>
    <w:p w14:paraId="5994114C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Com quem foi feito?:</w:t>
      </w:r>
      <w:r w:rsidRPr="00EB2AC1">
        <w:rPr>
          <w:rStyle w:val="Negrito"/>
          <w:noProof/>
          <w:lang w:val="pt-BR" w:bidi="pt-BR"/>
        </w:rPr>
        <w:t xml:space="preserve"> </w:t>
      </w:r>
      <w:r>
        <w:rPr>
          <w:noProof/>
          <w:lang w:val="pt-BR"/>
        </w:rPr>
        <w:t>Amigos e familiares</w:t>
      </w:r>
    </w:p>
    <w:p w14:paraId="20687D7C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 xml:space="preserve">Declaração do Projeto: </w:t>
      </w:r>
      <w:r>
        <w:rPr>
          <w:noProof/>
          <w:lang w:val="pt-BR"/>
        </w:rPr>
        <w:t>Automação Residencial</w:t>
      </w:r>
    </w:p>
    <w:p w14:paraId="63A2AE99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Finalidade:</w:t>
      </w:r>
      <w:r w:rsidRPr="00EB2AC1">
        <w:rPr>
          <w:rStyle w:val="Negrito"/>
          <w:noProof/>
          <w:lang w:val="pt-BR" w:bidi="pt-BR"/>
        </w:rPr>
        <w:t xml:space="preserve"> </w:t>
      </w:r>
      <w:r>
        <w:t xml:space="preserve">Através da automação residencial oferecer segurança, conforto e comodidade. </w:t>
      </w:r>
    </w:p>
    <w:p w14:paraId="73111864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Período de tempo:</w:t>
      </w:r>
      <w:r w:rsidRPr="00EB2AC1">
        <w:rPr>
          <w:rStyle w:val="Negrito"/>
          <w:noProof/>
          <w:lang w:val="pt-BR" w:bidi="pt-BR"/>
        </w:rPr>
        <w:t xml:space="preserve"> </w:t>
      </w:r>
      <w:r>
        <w:t>5 meses</w:t>
      </w:r>
    </w:p>
    <w:p w14:paraId="71E1BB59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Fundamentos teóricos:</w:t>
      </w:r>
      <w:r w:rsidRPr="00EB2AC1">
        <w:rPr>
          <w:rStyle w:val="Negrito"/>
          <w:noProof/>
          <w:lang w:val="pt-BR" w:bidi="pt-BR"/>
        </w:rPr>
        <w:t xml:space="preserve"> </w:t>
      </w:r>
      <w:r>
        <w:rPr>
          <w:noProof/>
          <w:lang w:val="pt-BR"/>
        </w:rPr>
        <w:t>Estudos e sala aula, livros pesquisas de campo e internet.</w:t>
      </w:r>
    </w:p>
    <w:p w14:paraId="7BDD2B75" w14:textId="77777777" w:rsidR="00D679AA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 xml:space="preserve">Ferramentas: </w:t>
      </w:r>
      <w:r>
        <w:rPr>
          <w:noProof/>
          <w:lang w:val="pt-BR"/>
        </w:rPr>
        <w:t>Internet e quaestionário.</w:t>
      </w:r>
    </w:p>
    <w:p w14:paraId="6ED91785" w14:textId="77777777" w:rsidR="00D679AA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Fonte de consulta:</w:t>
      </w:r>
      <w:r>
        <w:rPr>
          <w:noProof/>
          <w:lang w:val="pt-BR"/>
        </w:rPr>
        <w:t xml:space="preserve"> Pesquisa web e </w:t>
      </w:r>
      <w:r>
        <w:t>questionário</w:t>
      </w:r>
    </w:p>
    <w:p w14:paraId="19683870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E49E28D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385081A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1948EDC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B39575A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1D8F1D6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F281C0A" w14:textId="77777777" w:rsidR="00874BF7" w:rsidRPr="00C645D1" w:rsidRDefault="00874BF7" w:rsidP="00874BF7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4ECCFE01" w14:textId="60C86FE4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B3F2491" w14:textId="4F7BD7A0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D0BF388" w14:textId="77777777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9393C17" w14:textId="7F9B196C" w:rsidR="00D679AA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1312" behindDoc="0" locked="0" layoutInCell="1" allowOverlap="1" wp14:anchorId="685C1568" wp14:editId="176A13E9">
            <wp:simplePos x="0" y="0"/>
            <wp:positionH relativeFrom="column">
              <wp:posOffset>309342</wp:posOffset>
            </wp:positionH>
            <wp:positionV relativeFrom="paragraph">
              <wp:posOffset>5940</wp:posOffset>
            </wp:positionV>
            <wp:extent cx="5400040" cy="3703955"/>
            <wp:effectExtent l="0" t="0" r="0" b="0"/>
            <wp:wrapThrough wrapText="bothSides">
              <wp:wrapPolygon edited="0">
                <wp:start x="0" y="0"/>
                <wp:lineTo x="0" y="21441"/>
                <wp:lineTo x="21488" y="21441"/>
                <wp:lineTo x="21488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2FC06" w14:textId="39AB1CC3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A4B3877" w14:textId="3906D301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2C1EF3D" w14:textId="1DD0A79A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503F857" w14:textId="1BB165CD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45ADAC6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C87CE79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108CB0E" w14:textId="61D3A9D1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9629C6D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717A7E3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1908256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7371CF8" w14:textId="77777777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FE4F309" w14:textId="206AAB37" w:rsidR="00D679AA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2336" behindDoc="0" locked="0" layoutInCell="1" allowOverlap="1" wp14:anchorId="498BB2B3" wp14:editId="42A4FDDC">
            <wp:simplePos x="0" y="0"/>
            <wp:positionH relativeFrom="column">
              <wp:posOffset>367850</wp:posOffset>
            </wp:positionH>
            <wp:positionV relativeFrom="paragraph">
              <wp:posOffset>1684760</wp:posOffset>
            </wp:positionV>
            <wp:extent cx="5400040" cy="3135630"/>
            <wp:effectExtent l="0" t="0" r="0" b="7620"/>
            <wp:wrapThrough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C7948" w14:textId="3029754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9D5B743" w14:textId="11EDBB1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6E48C24" w14:textId="7E53630E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7813DAD" w14:textId="5BD65B09" w:rsidR="00874BF7" w:rsidRPr="00C645D1" w:rsidRDefault="00874BF7" w:rsidP="00874BF7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158B8504" w14:textId="7C6DD13C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1D26510" w14:textId="5677EBB5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7C54C42" w14:textId="1C00D93E" w:rsidR="00D679AA" w:rsidRDefault="000C0949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3360" behindDoc="0" locked="0" layoutInCell="1" allowOverlap="1" wp14:anchorId="0E6E6F56" wp14:editId="4DA4FF84">
            <wp:simplePos x="0" y="0"/>
            <wp:positionH relativeFrom="margin">
              <wp:align>center</wp:align>
            </wp:positionH>
            <wp:positionV relativeFrom="paragraph">
              <wp:posOffset>52006</wp:posOffset>
            </wp:positionV>
            <wp:extent cx="5400040" cy="3475990"/>
            <wp:effectExtent l="0" t="0" r="0" b="0"/>
            <wp:wrapThrough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B6B0C" w14:textId="3607FF92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C169ADB" w14:textId="2B1AE912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A3F81D3" w14:textId="444157A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1645351" w14:textId="5AEFE22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0DD3833" w14:textId="2ECE2EA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1C1B3FA" w14:textId="0B4AAD04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eastAsia="pt-BR"/>
        </w:rPr>
      </w:pPr>
    </w:p>
    <w:p w14:paraId="4F22412E" w14:textId="41A9D5A4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eastAsia="pt-BR"/>
        </w:rPr>
      </w:pPr>
    </w:p>
    <w:p w14:paraId="702B66DD" w14:textId="14E6D0A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eastAsia="pt-BR"/>
        </w:rPr>
      </w:pPr>
    </w:p>
    <w:p w14:paraId="4C160E5E" w14:textId="5E0B1681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531FD26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9C95BD7" w14:textId="2B06856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CD53A6B" w14:textId="26A56F11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B2F099D" w14:textId="46AC579E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690B7DB" w14:textId="2E672968" w:rsidR="00D679AA" w:rsidRDefault="000C0949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4384" behindDoc="0" locked="0" layoutInCell="1" allowOverlap="1" wp14:anchorId="6EE6F7ED" wp14:editId="063DEC5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400040" cy="2176145"/>
            <wp:effectExtent l="0" t="0" r="0" b="0"/>
            <wp:wrapThrough wrapText="bothSides">
              <wp:wrapPolygon edited="0">
                <wp:start x="0" y="0"/>
                <wp:lineTo x="0" y="21367"/>
                <wp:lineTo x="21488" y="21367"/>
                <wp:lineTo x="21488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3502" w14:textId="5548527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C006F82" w14:textId="54C9E789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7C2A9A4" w14:textId="29D109A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1F2C321" w14:textId="57720263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934BEEE" w14:textId="0467B590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78D6057" w14:textId="2B7F4448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5B5C612" w14:textId="7993616D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97C598E" w14:textId="2BB78408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284A58E" w14:textId="0F2A5F0D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5D013ED" w14:textId="73E55810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A992EAF" w14:textId="6B9DD643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1A0C345" w14:textId="21F0790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8C86708" w14:textId="1A7274B9" w:rsidR="00874BF7" w:rsidRPr="00C645D1" w:rsidRDefault="00874BF7" w:rsidP="00874BF7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2F7003C9" w14:textId="277412D9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74E0810" w14:textId="305B3132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7984A0C" w14:textId="4070668F" w:rsidR="00D679AA" w:rsidRDefault="000C0949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5408" behindDoc="0" locked="0" layoutInCell="1" allowOverlap="1" wp14:anchorId="0C7127D9" wp14:editId="5C51107F">
            <wp:simplePos x="0" y="0"/>
            <wp:positionH relativeFrom="margin">
              <wp:align>center</wp:align>
            </wp:positionH>
            <wp:positionV relativeFrom="paragraph">
              <wp:posOffset>209083</wp:posOffset>
            </wp:positionV>
            <wp:extent cx="5400040" cy="2117090"/>
            <wp:effectExtent l="0" t="0" r="0" b="0"/>
            <wp:wrapThrough wrapText="bothSides">
              <wp:wrapPolygon edited="0">
                <wp:start x="0" y="0"/>
                <wp:lineTo x="0" y="21380"/>
                <wp:lineTo x="21488" y="21380"/>
                <wp:lineTo x="21488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D6820" w14:textId="6F2B788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270958D" w14:textId="0C813183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4261ADD" w14:textId="3E0BF09E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4E1658D" w14:textId="6DF50BCF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601C730" w14:textId="43654EF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D4344AA" w14:textId="0E224C0F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8AE31DC" w14:textId="3349EE70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DBB8163" w14:textId="22099DDA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D5FA335" w14:textId="339378B4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90505FD" w14:textId="3B8A59D9" w:rsidR="00D679AA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 wp14:anchorId="27E05CFD" wp14:editId="45A5A61C">
            <wp:simplePos x="0" y="0"/>
            <wp:positionH relativeFrom="margin">
              <wp:align>center</wp:align>
            </wp:positionH>
            <wp:positionV relativeFrom="paragraph">
              <wp:posOffset>6856</wp:posOffset>
            </wp:positionV>
            <wp:extent cx="5400040" cy="2077720"/>
            <wp:effectExtent l="0" t="0" r="0" b="0"/>
            <wp:wrapThrough wrapText="bothSides">
              <wp:wrapPolygon edited="0">
                <wp:start x="0" y="0"/>
                <wp:lineTo x="0" y="21389"/>
                <wp:lineTo x="21488" y="21389"/>
                <wp:lineTo x="21488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39DAB" w14:textId="69EDD22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B846C08" w14:textId="407C5EB9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231509D" w14:textId="206D8139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8EE7705" w14:textId="4F54AB72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lang w:val="pt-BR"/>
        </w:rPr>
      </w:pPr>
    </w:p>
    <w:p w14:paraId="7F58C870" w14:textId="4DFD3A72" w:rsidR="00D679AA" w:rsidRDefault="000C0949" w:rsidP="00D679AA">
      <w:pPr>
        <w:tabs>
          <w:tab w:val="left" w:pos="1860"/>
        </w:tabs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8480" behindDoc="0" locked="0" layoutInCell="1" allowOverlap="1" wp14:anchorId="0B9FB649" wp14:editId="2F920E13">
            <wp:simplePos x="0" y="0"/>
            <wp:positionH relativeFrom="margin">
              <wp:align>center</wp:align>
            </wp:positionH>
            <wp:positionV relativeFrom="paragraph">
              <wp:posOffset>1047076</wp:posOffset>
            </wp:positionV>
            <wp:extent cx="5400040" cy="2456815"/>
            <wp:effectExtent l="0" t="0" r="0" b="635"/>
            <wp:wrapThrough wrapText="bothSides">
              <wp:wrapPolygon edited="0">
                <wp:start x="0" y="0"/>
                <wp:lineTo x="0" y="21438"/>
                <wp:lineTo x="21488" y="21438"/>
                <wp:lineTo x="21488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AA">
        <w:rPr>
          <w:lang w:val="pt-BR"/>
        </w:rPr>
        <w:tab/>
      </w:r>
    </w:p>
    <w:p w14:paraId="63AFB885" w14:textId="77777777" w:rsidR="000C0949" w:rsidRPr="00C645D1" w:rsidRDefault="000C0949" w:rsidP="000C0949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1DC835B2" w14:textId="77777777" w:rsidR="000C0949" w:rsidRDefault="000C0949" w:rsidP="00D679AA">
      <w:pPr>
        <w:tabs>
          <w:tab w:val="left" w:pos="1860"/>
        </w:tabs>
        <w:rPr>
          <w:lang w:val="pt-BR"/>
        </w:rPr>
      </w:pPr>
    </w:p>
    <w:p w14:paraId="0CC1D5F4" w14:textId="3EA00599" w:rsidR="000C0949" w:rsidRDefault="000C0949" w:rsidP="00D679AA">
      <w:pPr>
        <w:tabs>
          <w:tab w:val="left" w:pos="1860"/>
        </w:tabs>
        <w:rPr>
          <w:lang w:val="pt-BR"/>
        </w:rPr>
      </w:pPr>
    </w:p>
    <w:p w14:paraId="546F2DDB" w14:textId="28524227" w:rsidR="000C0949" w:rsidRDefault="000C0949" w:rsidP="00D679AA">
      <w:pPr>
        <w:tabs>
          <w:tab w:val="left" w:pos="1860"/>
        </w:tabs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7456" behindDoc="0" locked="0" layoutInCell="1" allowOverlap="1" wp14:anchorId="48D06488" wp14:editId="63CFCC3D">
            <wp:simplePos x="0" y="0"/>
            <wp:positionH relativeFrom="margin">
              <wp:align>center</wp:align>
            </wp:positionH>
            <wp:positionV relativeFrom="paragraph">
              <wp:posOffset>42688</wp:posOffset>
            </wp:positionV>
            <wp:extent cx="540004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66637" w14:textId="3C2CEE46" w:rsidR="00D679AA" w:rsidRDefault="00D679AA" w:rsidP="000C0949">
      <w:pPr>
        <w:tabs>
          <w:tab w:val="left" w:pos="1860"/>
        </w:tabs>
        <w:rPr>
          <w:lang w:val="pt-BR"/>
        </w:rPr>
      </w:pPr>
      <w:r w:rsidRPr="00F0357E">
        <w:rPr>
          <w:lang w:val="pt-BR"/>
        </w:rPr>
        <w:t xml:space="preserve"> </w:t>
      </w:r>
    </w:p>
    <w:p w14:paraId="19BE6065" w14:textId="05A9C054" w:rsidR="00D679AA" w:rsidRPr="00265A8F" w:rsidRDefault="00D679AA" w:rsidP="00D679AA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4405820F" w14:textId="682C766F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7873954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9456A47" w14:textId="6DF36ADB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5CB02EA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F13D9D5" w14:textId="0068786A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BE151B3" w14:textId="20270793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A33B02E" w14:textId="0CC87225" w:rsidR="0044031A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6432" behindDoc="0" locked="0" layoutInCell="1" allowOverlap="1" wp14:anchorId="08571ECD" wp14:editId="00CFA58D">
            <wp:simplePos x="0" y="0"/>
            <wp:positionH relativeFrom="margin">
              <wp:align>center</wp:align>
            </wp:positionH>
            <wp:positionV relativeFrom="paragraph">
              <wp:posOffset>89768</wp:posOffset>
            </wp:positionV>
            <wp:extent cx="5400040" cy="2361565"/>
            <wp:effectExtent l="0" t="0" r="0" b="635"/>
            <wp:wrapThrough wrapText="bothSides">
              <wp:wrapPolygon edited="0">
                <wp:start x="0" y="0"/>
                <wp:lineTo x="0" y="21432"/>
                <wp:lineTo x="21488" y="21432"/>
                <wp:lineTo x="21488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81B80" w14:textId="3231B35E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A49C386" w14:textId="1BD9E18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1AAD5D9" w14:textId="40B20BC8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3EBCDA2" w14:textId="5C0F6E2D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8E3A155" w14:textId="5D1E86A9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E71CA1B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2DFF00B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DB8A61F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8A95453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B76CDA5" w14:textId="0FC8BD71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2318617C" w14:textId="796085D2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6FAB6D7" w14:textId="5B44F8CC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00987C6" w14:textId="08AA6C5B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D0BA618" w14:textId="12EFAF59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10269556" w14:textId="333BC7C6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176BBBCF" w14:textId="1B10C367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6D24F9AB" w14:textId="3E8AF840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4629513" w14:textId="77777777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7C22C75" w14:textId="77777777" w:rsidR="000C0949" w:rsidRPr="00C645D1" w:rsidRDefault="000C0949" w:rsidP="000C0949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04FDF457" w14:textId="2001E2F2" w:rsidR="000C0949" w:rsidRDefault="000C0949" w:rsidP="000C0949">
      <w:pPr>
        <w:tabs>
          <w:tab w:val="left" w:pos="1860"/>
        </w:tabs>
        <w:ind w:left="720"/>
        <w:rPr>
          <w:lang w:val="pt-BR"/>
        </w:rPr>
      </w:pPr>
    </w:p>
    <w:p w14:paraId="036C1ECE" w14:textId="77777777" w:rsidR="000C0949" w:rsidRDefault="000C0949" w:rsidP="000C0949">
      <w:pPr>
        <w:tabs>
          <w:tab w:val="left" w:pos="1860"/>
        </w:tabs>
        <w:ind w:left="720"/>
        <w:rPr>
          <w:lang w:val="pt-BR"/>
        </w:rPr>
      </w:pPr>
    </w:p>
    <w:p w14:paraId="1D935997" w14:textId="77777777" w:rsidR="000C0949" w:rsidRPr="00F0357E" w:rsidRDefault="000C0949" w:rsidP="000C0949">
      <w:pPr>
        <w:tabs>
          <w:tab w:val="left" w:pos="1860"/>
        </w:tabs>
        <w:ind w:left="720"/>
        <w:rPr>
          <w:lang w:val="pt-BR"/>
        </w:rPr>
      </w:pPr>
      <w:r w:rsidRPr="00F0357E">
        <w:rPr>
          <w:lang w:val="pt-BR"/>
        </w:rPr>
        <w:t>Com base nas pesquisas de campo ficou evidenciado que a automação residencial dorna mais seguro e agiliza processos da rotina diário de um condomínio, automatizando, agilizando e facilitando os acessos e restringindo os acessos não autorizados.</w:t>
      </w:r>
    </w:p>
    <w:p w14:paraId="38E0C13C" w14:textId="77777777" w:rsidR="000C0949" w:rsidRPr="00F0357E" w:rsidRDefault="000C0949" w:rsidP="000C0949">
      <w:pPr>
        <w:tabs>
          <w:tab w:val="left" w:pos="1860"/>
        </w:tabs>
        <w:ind w:left="720"/>
        <w:rPr>
          <w:lang w:val="pt-BR"/>
        </w:rPr>
      </w:pPr>
      <w:r w:rsidRPr="00F0357E">
        <w:rPr>
          <w:lang w:val="pt-BR"/>
        </w:rPr>
        <w:t>Foram identificados tais necessidade:</w:t>
      </w:r>
    </w:p>
    <w:p w14:paraId="2161EA4C" w14:textId="77777777" w:rsidR="000C0949" w:rsidRDefault="000C0949" w:rsidP="000C0949">
      <w:pPr>
        <w:tabs>
          <w:tab w:val="left" w:pos="1860"/>
        </w:tabs>
        <w:ind w:left="720"/>
        <w:rPr>
          <w:lang w:val="pt-BR"/>
        </w:rPr>
      </w:pPr>
      <w:r w:rsidRPr="00F0357E">
        <w:rPr>
          <w:lang w:val="pt-BR"/>
        </w:rPr>
        <w:t>Autoatendimento no cadastro de visitantes e prestadores de serviço</w:t>
      </w:r>
      <w:r>
        <w:rPr>
          <w:lang w:val="pt-BR"/>
        </w:rPr>
        <w:t>.</w:t>
      </w:r>
    </w:p>
    <w:p w14:paraId="446634BC" w14:textId="77777777" w:rsidR="000C0949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 w:rsidRPr="00F0357E">
        <w:rPr>
          <w:lang w:val="pt-BR"/>
        </w:rPr>
        <w:t>Aplicativo Móvel</w:t>
      </w:r>
    </w:p>
    <w:p w14:paraId="1E011D9A" w14:textId="684539E1" w:rsidR="000C0949" w:rsidRPr="00F0357E" w:rsidRDefault="000C0949" w:rsidP="000C0949">
      <w:pPr>
        <w:tabs>
          <w:tab w:val="left" w:pos="1860"/>
        </w:tabs>
        <w:ind w:left="720"/>
        <w:rPr>
          <w:lang w:val="pt-BR"/>
        </w:rPr>
      </w:pPr>
      <w:r w:rsidRPr="00F0357E">
        <w:rPr>
          <w:lang w:val="pt-BR"/>
        </w:rPr>
        <w:t>Aprimoramento das medidas de segurança com liberação de acesso as dependências do condomínio.</w:t>
      </w:r>
    </w:p>
    <w:p w14:paraId="2BD95F42" w14:textId="77777777" w:rsidR="000C0949" w:rsidRPr="00F0357E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 w:rsidRPr="00F0357E">
        <w:rPr>
          <w:lang w:val="pt-BR"/>
        </w:rPr>
        <w:t>Reconhecimento facial</w:t>
      </w:r>
    </w:p>
    <w:p w14:paraId="4D28374D" w14:textId="78881030" w:rsidR="000C0949" w:rsidRPr="00F0357E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 w:rsidRPr="00F0357E">
        <w:rPr>
          <w:lang w:val="pt-BR"/>
        </w:rPr>
        <w:t>Utilização de QR</w:t>
      </w:r>
      <w:r w:rsidR="00906234">
        <w:rPr>
          <w:lang w:val="pt-BR"/>
        </w:rPr>
        <w:t xml:space="preserve"> </w:t>
      </w:r>
      <w:proofErr w:type="spellStart"/>
      <w:r w:rsidRPr="00F0357E">
        <w:rPr>
          <w:lang w:val="pt-BR"/>
        </w:rPr>
        <w:t>Code</w:t>
      </w:r>
      <w:proofErr w:type="spellEnd"/>
      <w:r w:rsidRPr="00F0357E">
        <w:rPr>
          <w:lang w:val="pt-BR"/>
        </w:rPr>
        <w:t xml:space="preserve">  </w:t>
      </w:r>
    </w:p>
    <w:p w14:paraId="1ADE5406" w14:textId="77777777" w:rsidR="000C0949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 w:rsidRPr="00F0357E">
        <w:rPr>
          <w:lang w:val="pt-BR"/>
        </w:rPr>
        <w:t>Utilização de Inteligência</w:t>
      </w:r>
    </w:p>
    <w:p w14:paraId="5E4A35DB" w14:textId="2B3ED5D7" w:rsidR="000C0949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>
        <w:rPr>
          <w:lang w:val="pt-BR"/>
        </w:rPr>
        <w:t xml:space="preserve">Ampliação de câmeras de vigilância </w:t>
      </w:r>
    </w:p>
    <w:p w14:paraId="249E7305" w14:textId="6DAF5F74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BEDE0C5" w14:textId="6FD4DAAD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53D61B74" w14:textId="57E80DAD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C618C32" w14:textId="454C5F03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1DE5D1E1" w14:textId="14B16BC6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58045E5" w14:textId="55066085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0B1B1BE" w14:textId="6BFCC7A6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5B840E6F" w14:textId="742A9E26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2202123D" w14:textId="44828082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5D88C69A" w14:textId="6337F7CE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52A8F52" w14:textId="7CC935CB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4E21BA6F" w14:textId="7EFA20BE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5CC712DB" w14:textId="5C2B42E2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2B1C474" w14:textId="78CA3C47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1775B19" w14:textId="5AEE7678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943AFC4" w14:textId="04BAACCD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883E99A" w14:textId="47A5641B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2EFE2B43" w14:textId="67CE7FCE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809F333" w14:textId="30C3E4EA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6631A25F" w14:textId="192F0DA7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3D2B6BCD" w14:textId="45D370CA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48E042E0" w14:textId="77777777" w:rsidR="005B088A" w:rsidRPr="00C645D1" w:rsidRDefault="005B088A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5E725C85" w14:textId="33196CEA" w:rsidR="005B088A" w:rsidRPr="005B088A" w:rsidRDefault="005B088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5B088A">
        <w:rPr>
          <w:b/>
          <w:bCs/>
          <w:noProof/>
          <w:sz w:val="32"/>
          <w:szCs w:val="32"/>
          <w:lang w:val="pt-BR"/>
        </w:rPr>
        <w:t>Lista de Necessidades</w:t>
      </w:r>
    </w:p>
    <w:p w14:paraId="5B9ABCA3" w14:textId="5A43AF73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1AEC0BE" w14:textId="20804E76" w:rsidR="000C0949" w:rsidRDefault="008F03F7" w:rsidP="008F03F7">
      <w:pPr>
        <w:pStyle w:val="PargrafodaLista"/>
        <w:tabs>
          <w:tab w:val="left" w:pos="1860"/>
        </w:tabs>
        <w:rPr>
          <w:lang w:val="pt-BR"/>
        </w:rPr>
      </w:pPr>
      <w:bookmarkStart w:id="0" w:name="_Hlk49481980"/>
      <w:r>
        <w:rPr>
          <w:lang w:val="pt-BR"/>
        </w:rPr>
        <w:t>N01 – Armazenamento em nuvem</w:t>
      </w:r>
    </w:p>
    <w:p w14:paraId="754EB5DE" w14:textId="7FCE948E" w:rsidR="008F03F7" w:rsidRDefault="00575479" w:rsidP="008F03F7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N02 – Monitoramento contínuo por câmera em tempo real</w:t>
      </w:r>
    </w:p>
    <w:p w14:paraId="332616E1" w14:textId="5AB2F8A7" w:rsidR="00575479" w:rsidRDefault="00346265" w:rsidP="008F03F7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N03 – Controle de acesso com Biometria</w:t>
      </w:r>
      <w:r>
        <w:rPr>
          <w:lang w:val="pt-BR"/>
        </w:rPr>
        <w:tab/>
      </w:r>
    </w:p>
    <w:p w14:paraId="1EFA064C" w14:textId="6F31B4BE" w:rsidR="00346265" w:rsidRDefault="00346265" w:rsidP="008F03F7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N04 – Cadastro</w:t>
      </w:r>
    </w:p>
    <w:p w14:paraId="54164BB8" w14:textId="590704B1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N05 – Captura de retrato de visitantes</w:t>
      </w:r>
    </w:p>
    <w:p w14:paraId="49E29BA9" w14:textId="65047974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N06 – Controle de acesso</w:t>
      </w:r>
    </w:p>
    <w:p w14:paraId="39723C40" w14:textId="3CD6048B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N07 –</w:t>
      </w:r>
      <w:r w:rsidR="00465797">
        <w:rPr>
          <w:lang w:val="pt-BR"/>
        </w:rPr>
        <w:t xml:space="preserve"> Informações de monitoramento</w:t>
      </w:r>
    </w:p>
    <w:p w14:paraId="692035BC" w14:textId="0C7339D1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 xml:space="preserve">N08 – </w:t>
      </w:r>
      <w:r w:rsidR="008D764E">
        <w:rPr>
          <w:lang w:val="pt-BR"/>
        </w:rPr>
        <w:t>Funções de notificações</w:t>
      </w:r>
    </w:p>
    <w:bookmarkEnd w:id="0"/>
    <w:p w14:paraId="1342FF82" w14:textId="7D4BCCF1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</w:p>
    <w:p w14:paraId="6002472A" w14:textId="5270FBC9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</w:p>
    <w:p w14:paraId="53782C94" w14:textId="77777777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</w:p>
    <w:p w14:paraId="7E00EE2C" w14:textId="1B0F6A6B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 xml:space="preserve"> </w:t>
      </w:r>
    </w:p>
    <w:p w14:paraId="68902C50" w14:textId="04BE0A85" w:rsidR="00346265" w:rsidRDefault="00346265" w:rsidP="008F03F7">
      <w:pPr>
        <w:pStyle w:val="PargrafodaLista"/>
        <w:tabs>
          <w:tab w:val="left" w:pos="1860"/>
        </w:tabs>
        <w:rPr>
          <w:lang w:val="pt-BR"/>
        </w:rPr>
      </w:pPr>
    </w:p>
    <w:p w14:paraId="09A63F9A" w14:textId="77777777" w:rsidR="00346265" w:rsidRDefault="00346265" w:rsidP="008F03F7">
      <w:pPr>
        <w:pStyle w:val="PargrafodaLista"/>
        <w:tabs>
          <w:tab w:val="left" w:pos="1860"/>
        </w:tabs>
        <w:rPr>
          <w:lang w:val="pt-BR"/>
        </w:rPr>
      </w:pPr>
    </w:p>
    <w:p w14:paraId="5528F41D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48D617A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5F2C63F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A806B87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66BAAB4" w14:textId="3B7DBE00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1EECCE1" w14:textId="77777777" w:rsidR="008D764E" w:rsidRDefault="008D764E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BD62D8B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039663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CA3D443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3428B5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C101FF7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14EED17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F69052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3084D18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268AC8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83D4DB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247C4D2" w14:textId="0D5E6FA8" w:rsidR="005B088A" w:rsidRPr="00C645D1" w:rsidRDefault="005B088A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36567DBD" w14:textId="22928354" w:rsidR="005B088A" w:rsidRDefault="005B088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5B088A">
        <w:rPr>
          <w:b/>
          <w:bCs/>
          <w:noProof/>
          <w:sz w:val="32"/>
          <w:szCs w:val="32"/>
          <w:lang w:val="pt-BR"/>
        </w:rPr>
        <w:t>Declaração do Problema</w:t>
      </w:r>
    </w:p>
    <w:p w14:paraId="69C4E7E2" w14:textId="77777777" w:rsidR="00E55143" w:rsidRPr="005B088A" w:rsidRDefault="00E55143" w:rsidP="00E55143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7C7FC22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A56E509" w14:textId="5176ECB8" w:rsidR="005B088A" w:rsidRDefault="00E55143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A643E8F" wp14:editId="4504572C">
            <wp:extent cx="6398202" cy="2192694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5277" cy="22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A30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09D5820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0B21FEC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2548227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B28167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3DE6BA4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6F2342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0F67321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391BEB1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8D00AB4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471F0F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F1DFD0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DCD19E8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5AE59AB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F8749E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8282C9E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63DBA6A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E421B2F" w14:textId="77777777" w:rsidR="005B088A" w:rsidRPr="00C645D1" w:rsidRDefault="005B088A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7919DC79" w14:textId="3F099BBE" w:rsidR="005B088A" w:rsidRPr="005B088A" w:rsidRDefault="005B088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5B088A">
        <w:rPr>
          <w:b/>
          <w:bCs/>
          <w:noProof/>
          <w:sz w:val="32"/>
          <w:szCs w:val="32"/>
          <w:lang w:val="pt-BR"/>
        </w:rPr>
        <w:t>Análise das Causas Raízes</w:t>
      </w:r>
    </w:p>
    <w:p w14:paraId="22B21E57" w14:textId="2A28B74A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70C48F4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79675DB" w14:textId="036D78CD" w:rsidR="005B088A" w:rsidRDefault="00BF0BB0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9BFF4E4" wp14:editId="49B3B330">
            <wp:extent cx="6611728" cy="3079102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659" r="31579"/>
                    <a:stretch/>
                  </pic:blipFill>
                  <pic:spPr bwMode="auto">
                    <a:xfrm>
                      <a:off x="0" y="0"/>
                      <a:ext cx="6653370" cy="30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0954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995C0C3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FD09377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8B5B3FC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99A3041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F505B60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06BD86D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1D9A7C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2C6AAED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A641C78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F65834A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39B304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EF580D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F18184B" w14:textId="77777777" w:rsidR="00F2600F" w:rsidRDefault="00F2600F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12834355" w14:textId="0DEE03E5" w:rsidR="005B088A" w:rsidRPr="00C645D1" w:rsidRDefault="005B088A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50BAD571" w14:textId="6AC8B11D" w:rsidR="005B088A" w:rsidRPr="005B088A" w:rsidRDefault="005B088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5B088A">
        <w:rPr>
          <w:b/>
          <w:bCs/>
          <w:noProof/>
          <w:sz w:val="32"/>
          <w:szCs w:val="32"/>
          <w:lang w:val="pt-BR"/>
        </w:rPr>
        <w:t>Usuários e Outros Stakeholders</w:t>
      </w:r>
    </w:p>
    <w:p w14:paraId="43D1B776" w14:textId="44F80844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A61F89C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76"/>
        <w:gridCol w:w="6124"/>
      </w:tblGrid>
      <w:tr w:rsidR="00F2600F" w:rsidRPr="00B730D8" w14:paraId="1C7948C8" w14:textId="77777777" w:rsidTr="00C5235A">
        <w:trPr>
          <w:trHeight w:val="300"/>
        </w:trPr>
        <w:tc>
          <w:tcPr>
            <w:tcW w:w="3676" w:type="dxa"/>
            <w:tcBorders>
              <w:top w:val="single" w:sz="8" w:space="0" w:color="505050"/>
              <w:left w:val="single" w:sz="8" w:space="0" w:color="505050"/>
              <w:bottom w:val="single" w:sz="8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684ADC2B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Usuários</w:t>
            </w:r>
          </w:p>
        </w:tc>
        <w:tc>
          <w:tcPr>
            <w:tcW w:w="6124" w:type="dxa"/>
            <w:tcBorders>
              <w:top w:val="single" w:sz="8" w:space="0" w:color="505050"/>
              <w:left w:val="nil"/>
              <w:bottom w:val="nil"/>
              <w:right w:val="single" w:sz="8" w:space="0" w:color="505050"/>
            </w:tcBorders>
            <w:shd w:val="clear" w:color="000000" w:fill="FFFFFF"/>
            <w:noWrap/>
            <w:vAlign w:val="center"/>
            <w:hideMark/>
          </w:tcPr>
          <w:p w14:paraId="1AED4B95" w14:textId="77777777" w:rsidR="00F2600F" w:rsidRPr="00B730D8" w:rsidRDefault="00F2600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Descrição</w:t>
            </w:r>
          </w:p>
        </w:tc>
      </w:tr>
      <w:tr w:rsidR="00F2600F" w:rsidRPr="00B730D8" w14:paraId="791ACAA8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single" w:sz="4" w:space="0" w:color="505050"/>
              <w:right w:val="nil"/>
            </w:tcBorders>
            <w:shd w:val="clear" w:color="000000" w:fill="FFFFFF"/>
            <w:noWrap/>
            <w:vAlign w:val="bottom"/>
            <w:hideMark/>
          </w:tcPr>
          <w:p w14:paraId="73E9D63A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single" w:sz="8" w:space="0" w:color="505050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6CCC6A66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15CB8C08" w14:textId="77777777" w:rsidTr="00C5235A">
        <w:trPr>
          <w:trHeight w:val="290"/>
        </w:trPr>
        <w:tc>
          <w:tcPr>
            <w:tcW w:w="3676" w:type="dxa"/>
            <w:vMerge w:val="restart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vAlign w:val="bottom"/>
            <w:hideMark/>
          </w:tcPr>
          <w:p w14:paraId="13DD75C3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Porteiro, Segurança (afetado)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31FB6E84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Acesso as câmeras (Monitoramento)</w:t>
            </w:r>
          </w:p>
        </w:tc>
      </w:tr>
      <w:tr w:rsidR="00F2600F" w:rsidRPr="00B730D8" w14:paraId="6C419ABA" w14:textId="77777777" w:rsidTr="00C5235A">
        <w:trPr>
          <w:trHeight w:val="290"/>
        </w:trPr>
        <w:tc>
          <w:tcPr>
            <w:tcW w:w="3676" w:type="dxa"/>
            <w:vMerge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vAlign w:val="center"/>
            <w:hideMark/>
          </w:tcPr>
          <w:p w14:paraId="3CC7CCB9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5805A96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Auxilia ao visitante e terceiros (Erro operacional)</w:t>
            </w:r>
          </w:p>
        </w:tc>
      </w:tr>
      <w:tr w:rsidR="00F2600F" w:rsidRPr="00B730D8" w14:paraId="5CCCB28F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single" w:sz="4" w:space="0" w:color="505050"/>
              <w:right w:val="nil"/>
            </w:tcBorders>
            <w:shd w:val="clear" w:color="000000" w:fill="FFFFFF"/>
            <w:noWrap/>
            <w:vAlign w:val="bottom"/>
            <w:hideMark/>
          </w:tcPr>
          <w:p w14:paraId="2BD9D37F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5E9387C6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551642E5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single" w:sz="4" w:space="0" w:color="505050"/>
              <w:right w:val="nil"/>
            </w:tcBorders>
            <w:shd w:val="clear" w:color="000000" w:fill="FFFFFF"/>
            <w:noWrap/>
            <w:vAlign w:val="bottom"/>
            <w:hideMark/>
          </w:tcPr>
          <w:p w14:paraId="33EB0CEA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5B5B353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7954C124" w14:textId="77777777" w:rsidTr="00C5235A">
        <w:trPr>
          <w:trHeight w:val="290"/>
        </w:trPr>
        <w:tc>
          <w:tcPr>
            <w:tcW w:w="3676" w:type="dxa"/>
            <w:vMerge w:val="restart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vAlign w:val="center"/>
            <w:hideMark/>
          </w:tcPr>
          <w:p w14:paraId="52112DF2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Moradores (afetado)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781C862F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Cadastro de visitantes e fornecimento do </w:t>
            </w:r>
            <w:proofErr w:type="spellStart"/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QRCode</w:t>
            </w:r>
            <w:proofErr w:type="spellEnd"/>
          </w:p>
        </w:tc>
      </w:tr>
      <w:tr w:rsidR="00F2600F" w:rsidRPr="00B730D8" w14:paraId="49691726" w14:textId="77777777" w:rsidTr="00C5235A">
        <w:trPr>
          <w:trHeight w:val="290"/>
        </w:trPr>
        <w:tc>
          <w:tcPr>
            <w:tcW w:w="3676" w:type="dxa"/>
            <w:vMerge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vAlign w:val="center"/>
            <w:hideMark/>
          </w:tcPr>
          <w:p w14:paraId="43827CE3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7FFDDF36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10364B8D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single" w:sz="4" w:space="0" w:color="505050"/>
              <w:right w:val="nil"/>
            </w:tcBorders>
            <w:shd w:val="clear" w:color="000000" w:fill="FFFFFF"/>
            <w:noWrap/>
            <w:vAlign w:val="bottom"/>
            <w:hideMark/>
          </w:tcPr>
          <w:p w14:paraId="5FA9E272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136120D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05CF0500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FD1979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Visitantes </w:t>
            </w:r>
          </w:p>
        </w:tc>
        <w:tc>
          <w:tcPr>
            <w:tcW w:w="6124" w:type="dxa"/>
            <w:tcBorders>
              <w:top w:val="nil"/>
              <w:left w:val="single" w:sz="8" w:space="0" w:color="505050"/>
              <w:bottom w:val="nil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41C6E1BE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Acesso as áreas comuns, acesso limitado pelo sistema</w:t>
            </w:r>
          </w:p>
        </w:tc>
      </w:tr>
      <w:tr w:rsidR="00F2600F" w:rsidRPr="00B730D8" w14:paraId="488AC584" w14:textId="77777777" w:rsidTr="00C5235A">
        <w:trPr>
          <w:trHeight w:val="290"/>
        </w:trPr>
        <w:tc>
          <w:tcPr>
            <w:tcW w:w="3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F95B5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Equipe de desenvolvimento (ENVOLVIDO)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303F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0B45B853" w14:textId="77777777" w:rsidTr="00C5235A">
        <w:trPr>
          <w:trHeight w:val="290"/>
        </w:trPr>
        <w:tc>
          <w:tcPr>
            <w:tcW w:w="3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830B3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0EB0A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Envolvido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no desenvolvimento, implantação e treinamento do sistema</w:t>
            </w:r>
          </w:p>
        </w:tc>
      </w:tr>
      <w:tr w:rsidR="00F2600F" w:rsidRPr="00B730D8" w14:paraId="37CABD8F" w14:textId="77777777" w:rsidTr="00C5235A">
        <w:trPr>
          <w:trHeight w:val="290"/>
        </w:trPr>
        <w:tc>
          <w:tcPr>
            <w:tcW w:w="3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D0BE4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DE519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3837DBC1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E9BE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Área comercial (Evolvido)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21337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Envolvida na apresentação do sistema</w:t>
            </w:r>
          </w:p>
        </w:tc>
      </w:tr>
      <w:tr w:rsidR="00F2600F" w:rsidRPr="00B730D8" w14:paraId="05ECA6D0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64C7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Área de venda (Evolvido)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114E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Envolvida na área de venda do sistema</w:t>
            </w:r>
          </w:p>
        </w:tc>
      </w:tr>
      <w:tr w:rsidR="00F2600F" w:rsidRPr="00B730D8" w14:paraId="61804277" w14:textId="77777777" w:rsidTr="00C5235A">
        <w:trPr>
          <w:trHeight w:val="290"/>
        </w:trPr>
        <w:tc>
          <w:tcPr>
            <w:tcW w:w="36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C81D74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Área de pós venda/suporte (Afetado Evolvido)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EC535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Envolvidos na área de qualidade/suporte</w:t>
            </w:r>
          </w:p>
        </w:tc>
      </w:tr>
      <w:tr w:rsidR="00F2600F" w:rsidRPr="00B730D8" w14:paraId="2576A2BA" w14:textId="77777777" w:rsidTr="00C5235A">
        <w:trPr>
          <w:trHeight w:val="290"/>
        </w:trPr>
        <w:tc>
          <w:tcPr>
            <w:tcW w:w="36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2C2A0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11D1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06EED1C5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D6E18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área de manutenção (AFETADO)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7538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Acesso as áreas comuns para fins manutenção</w:t>
            </w:r>
          </w:p>
        </w:tc>
      </w:tr>
      <w:tr w:rsidR="00F2600F" w:rsidRPr="00B730D8" w14:paraId="77DE61CD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1FA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F0A8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acesso as câmeras para fins manutenção</w:t>
            </w:r>
          </w:p>
        </w:tc>
      </w:tr>
      <w:tr w:rsidR="00F2600F" w:rsidRPr="00B730D8" w14:paraId="5801EA03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F095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C4864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270983E6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B4C15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Administração legado (Afetado/Envolvido)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970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Interação com Implantação do S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istema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Novo Sistema</w:t>
            </w:r>
          </w:p>
        </w:tc>
      </w:tr>
      <w:tr w:rsidR="00F2600F" w:rsidRPr="00B730D8" w14:paraId="5FCA1D0B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5CE8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947B" w14:textId="5C867DDA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Interação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Levantamento </w:t>
            </w:r>
            <w:r w:rsidR="00F27352"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nas características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do condomínio</w:t>
            </w:r>
          </w:p>
        </w:tc>
      </w:tr>
      <w:tr w:rsidR="00F2600F" w:rsidRPr="00B730D8" w14:paraId="097209FC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15C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6150B" w14:textId="6600FA09" w:rsidR="00F2600F" w:rsidRPr="00B730D8" w:rsidRDefault="00F27352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Interação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Cadastro</w:t>
            </w:r>
            <w:r w:rsidR="00F2600F"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dos funcionários</w:t>
            </w:r>
          </w:p>
        </w:tc>
      </w:tr>
      <w:tr w:rsidR="00F2600F" w:rsidRPr="00B730D8" w14:paraId="598581EF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5CADB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42A3F" w14:textId="2663D07D" w:rsidR="00F2600F" w:rsidRPr="00B730D8" w:rsidRDefault="00F27352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Interação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Cadastro</w:t>
            </w:r>
            <w:r w:rsidR="00F2600F"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dos Moradores</w:t>
            </w:r>
          </w:p>
        </w:tc>
      </w:tr>
      <w:tr w:rsidR="00F2600F" w:rsidRPr="00B730D8" w14:paraId="461B2E1C" w14:textId="77777777" w:rsidTr="00C5235A">
        <w:trPr>
          <w:trHeight w:val="86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D69FD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FCCA8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</w:tr>
    </w:tbl>
    <w:p w14:paraId="1CEAA92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EBD873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CE74EAC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AD76E0E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2066CEB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54B3423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8A0B1AC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D79C6A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88095EE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60BEDC7" w14:textId="77777777" w:rsidR="00530987" w:rsidRPr="00C645D1" w:rsidRDefault="00530987" w:rsidP="00530987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62AD9972" w14:textId="6B45D559" w:rsidR="00530987" w:rsidRDefault="00F2600F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F2600F">
        <w:rPr>
          <w:b/>
          <w:bCs/>
          <w:noProof/>
          <w:sz w:val="32"/>
          <w:szCs w:val="32"/>
          <w:lang w:val="pt-BR"/>
        </w:rPr>
        <w:t>Fronteira Sistêmica</w:t>
      </w:r>
    </w:p>
    <w:p w14:paraId="0D282EA6" w14:textId="599253BF" w:rsidR="00F2600F" w:rsidRDefault="00F2600F" w:rsidP="00F2600F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462A9779" w14:textId="77777777" w:rsidR="00F2600F" w:rsidRPr="00530987" w:rsidRDefault="00F2600F" w:rsidP="00F2600F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6D11AB94" w14:textId="0DB18FA5" w:rsidR="005B088A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</w:rPr>
        <w:drawing>
          <wp:inline distT="0" distB="0" distL="0" distR="0" wp14:anchorId="6FE07458" wp14:editId="0EE11426">
            <wp:extent cx="6613826" cy="390952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9986" cy="39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95A4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A3556BD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E10A654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74B353F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6B9D1D0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5E54F4D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F79B6D6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332D48F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FC6B662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0B133EE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8BC8A4A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9066ADF" w14:textId="77777777" w:rsidR="00F2600F" w:rsidRPr="00C645D1" w:rsidRDefault="00F2600F" w:rsidP="00F2600F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763EB10B" w14:textId="6BA42C4A" w:rsidR="00F2600F" w:rsidRPr="00F2600F" w:rsidRDefault="00F2600F" w:rsidP="00F2600F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F2600F">
        <w:rPr>
          <w:b/>
          <w:bCs/>
          <w:noProof/>
          <w:sz w:val="32"/>
          <w:szCs w:val="32"/>
          <w:lang w:val="pt-BR"/>
        </w:rPr>
        <w:t>Lista de Restrições</w:t>
      </w:r>
    </w:p>
    <w:p w14:paraId="6A10B391" w14:textId="6BCEBEB5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5771BD7" w14:textId="7D57C124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tbl>
      <w:tblPr>
        <w:tblW w:w="100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8"/>
        <w:gridCol w:w="6237"/>
      </w:tblGrid>
      <w:tr w:rsidR="00F2600F" w:rsidRPr="00DA1696" w14:paraId="2BF5A2D5" w14:textId="77777777" w:rsidTr="00C5235A">
        <w:trPr>
          <w:trHeight w:val="290"/>
        </w:trPr>
        <w:tc>
          <w:tcPr>
            <w:tcW w:w="10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53767E" w14:textId="77777777" w:rsidR="00F2600F" w:rsidRPr="00DA1696" w:rsidRDefault="00F2600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Lista de Restrições</w:t>
            </w:r>
          </w:p>
        </w:tc>
      </w:tr>
      <w:tr w:rsidR="00F2600F" w:rsidRPr="00DA1696" w14:paraId="200D6C9C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7DCE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Restrição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0AF2B2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Razão</w:t>
            </w:r>
          </w:p>
        </w:tc>
      </w:tr>
      <w:tr w:rsidR="00F2600F" w:rsidRPr="00DA1696" w14:paraId="1127EB94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C5D43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29CD7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</w:tr>
      <w:tr w:rsidR="00F2600F" w:rsidRPr="00DA1696" w14:paraId="7759CCCF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54FD4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Planejamento do ROI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54414B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Financeiro</w:t>
            </w:r>
          </w:p>
        </w:tc>
      </w:tr>
      <w:tr w:rsidR="00F2600F" w:rsidRPr="00DA1696" w14:paraId="64699CB4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31710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Definição da equipe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89003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Financeiro / Qualificação / Tempo</w:t>
            </w:r>
          </w:p>
        </w:tc>
      </w:tr>
      <w:tr w:rsidR="00F2600F" w:rsidRPr="00DA1696" w14:paraId="451C4BA4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D8885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Definição de equipamentos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5B3C12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Financeiro / Cliente / Tempo</w:t>
            </w:r>
          </w:p>
        </w:tc>
      </w:tr>
      <w:tr w:rsidR="00F2600F" w:rsidRPr="00DA1696" w14:paraId="080C7B07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EA8E5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Sistemas Operacionais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F23CA0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Financeiro / Cliente</w:t>
            </w:r>
          </w:p>
        </w:tc>
      </w:tr>
      <w:tr w:rsidR="00F2600F" w:rsidRPr="00DA1696" w14:paraId="6E03DF75" w14:textId="77777777" w:rsidTr="00C5235A">
        <w:trPr>
          <w:trHeight w:val="30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87829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Implantação do Sistema 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694B6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Tempo e Financeiro</w:t>
            </w:r>
          </w:p>
        </w:tc>
      </w:tr>
    </w:tbl>
    <w:p w14:paraId="2A996F66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77795BE" w14:textId="61B8566A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52D579C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C4F2208" w14:textId="1F6A0AF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233565C" w14:textId="4684DCD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21900A4" w14:textId="443A79EE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2647E19" w14:textId="3446485E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7531C56" w14:textId="1A72CF15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17F292D" w14:textId="465B874D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0627AA7" w14:textId="1D081ECE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B9278E9" w14:textId="1D3565B4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48B62D0" w14:textId="125A96CA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85772F7" w14:textId="0DE22E52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917C94B" w14:textId="6092235A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1631D1E" w14:textId="3260F78B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D055BB3" w14:textId="619BB173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CF3774C" w14:textId="13347561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E87CAC0" w14:textId="1A7A10A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7DD9588" w14:textId="6ABE6B74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62D344F" w14:textId="2F3C7525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A780461" w14:textId="77777777" w:rsidR="00AE4F2E" w:rsidRPr="00C645D1" w:rsidRDefault="00AE4F2E" w:rsidP="00AE4F2E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594CD295" w14:textId="77777777" w:rsidR="00AE4F2E" w:rsidRPr="00AE4F2E" w:rsidRDefault="00AE4F2E" w:rsidP="00AE4F2E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 xml:space="preserve">Lista de Características </w:t>
      </w:r>
    </w:p>
    <w:p w14:paraId="6D602AF8" w14:textId="1B891D33" w:rsidR="00AE4F2E" w:rsidRDefault="00AE4F2E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>(</w:t>
      </w:r>
      <w:r w:rsidR="003E32E8">
        <w:rPr>
          <w:b/>
          <w:bCs/>
          <w:noProof/>
          <w:sz w:val="32"/>
          <w:szCs w:val="32"/>
          <w:lang w:val="pt-BR"/>
        </w:rPr>
        <w:t>Descrição de cada caracteristica</w:t>
      </w:r>
      <w:r w:rsidRPr="00AE4F2E">
        <w:rPr>
          <w:b/>
          <w:bCs/>
          <w:noProof/>
          <w:sz w:val="32"/>
          <w:szCs w:val="32"/>
          <w:lang w:val="pt-BR"/>
        </w:rPr>
        <w:t>)</w:t>
      </w:r>
    </w:p>
    <w:p w14:paraId="7631FA7A" w14:textId="77777777" w:rsidR="00C5235A" w:rsidRDefault="00C5235A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</w:p>
    <w:p w14:paraId="62B60F2F" w14:textId="77777777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biométrica facial dos usuários.</w:t>
      </w:r>
    </w:p>
    <w:p w14:paraId="101D03B6" w14:textId="77777777" w:rsidR="00FF2704" w:rsidRDefault="00FF2704" w:rsidP="00FF270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D716D0A" w14:textId="05ECB97D" w:rsidR="00FF2704" w:rsidRDefault="00FF2704" w:rsidP="00C32072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software de reconhecimento facial lê a geometria da face de uma foto ou vídeo e cria um código único para cada pessoa e elas são comparadas com as imagens cadastrada e classifica as possíveis combinações e caso um suspeito seja identificado pelo sistema, uma sinalização aparecerá na tela</w:t>
      </w:r>
      <w:r w:rsidR="00C5235A">
        <w:rPr>
          <w:rFonts w:ascii="Arial" w:hAnsi="Arial" w:cs="Arial"/>
          <w:color w:val="000000"/>
        </w:rPr>
        <w:t>.</w:t>
      </w:r>
    </w:p>
    <w:p w14:paraId="3A3547C9" w14:textId="6F399390" w:rsidR="00FF2704" w:rsidRDefault="00FF2704" w:rsidP="00FF2704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0EDEE052" w14:textId="77777777" w:rsidR="00C5235A" w:rsidRDefault="00C5235A" w:rsidP="00FF2704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69728920" w14:textId="4DC7D2BF" w:rsidR="00FF2704" w:rsidRDefault="00FF2704" w:rsidP="00C32072">
      <w:pPr>
        <w:pStyle w:val="PargrafodaLista"/>
        <w:numPr>
          <w:ilvl w:val="0"/>
          <w:numId w:val="11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 xml:space="preserve">Leitor código barras QR </w:t>
      </w:r>
      <w:proofErr w:type="spellStart"/>
      <w:r w:rsidRPr="00FF2704">
        <w:rPr>
          <w:rFonts w:ascii="Arial" w:eastAsia="Times New Roman" w:hAnsi="Arial" w:cs="Arial"/>
          <w:color w:val="000000"/>
          <w:lang w:val="pt-BR" w:eastAsia="pt-BR"/>
        </w:rPr>
        <w:t>Code</w:t>
      </w:r>
      <w:proofErr w:type="spellEnd"/>
      <w:r w:rsidR="00C5235A">
        <w:rPr>
          <w:rFonts w:ascii="Arial" w:eastAsia="Times New Roman" w:hAnsi="Arial" w:cs="Arial"/>
          <w:color w:val="000000"/>
          <w:lang w:val="pt-BR" w:eastAsia="pt-BR"/>
        </w:rPr>
        <w:t>.</w:t>
      </w:r>
    </w:p>
    <w:p w14:paraId="24F11DC1" w14:textId="77777777" w:rsidR="00FF2704" w:rsidRPr="00FF2704" w:rsidRDefault="00FF2704" w:rsidP="00FF2704">
      <w:pPr>
        <w:pStyle w:val="PargrafodaLista"/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</w:p>
    <w:p w14:paraId="6A037C38" w14:textId="104208AE" w:rsidR="00FF2704" w:rsidRPr="00FF2704" w:rsidRDefault="00FF2704" w:rsidP="00C32072">
      <w:pPr>
        <w:pStyle w:val="PargrafodaLista"/>
        <w:numPr>
          <w:ilvl w:val="0"/>
          <w:numId w:val="12"/>
        </w:numPr>
        <w:spacing w:before="0" w:after="0" w:line="240" w:lineRule="auto"/>
        <w:rPr>
          <w:rFonts w:ascii="Arial" w:eastAsia="Times New Roman" w:hAnsi="Arial" w:cs="Arial"/>
          <w:color w:val="000000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É um dispositivo (hardware) com recurso para ler os códigos QR.</w:t>
      </w:r>
    </w:p>
    <w:p w14:paraId="527A4224" w14:textId="17505793" w:rsidR="00FF2704" w:rsidRDefault="00FF2704" w:rsidP="00FF2704">
      <w:pPr>
        <w:spacing w:before="0" w:after="0" w:line="240" w:lineRule="auto"/>
        <w:ind w:left="720"/>
        <w:rPr>
          <w:rFonts w:ascii="Arial" w:eastAsia="Times New Roman" w:hAnsi="Arial" w:cs="Arial"/>
          <w:color w:val="000000"/>
          <w:lang w:val="pt-BR" w:eastAsia="pt-BR"/>
        </w:rPr>
      </w:pPr>
    </w:p>
    <w:p w14:paraId="5B0AD56A" w14:textId="77777777" w:rsidR="00FF2704" w:rsidRDefault="00FF2704" w:rsidP="00FF2704">
      <w:pPr>
        <w:spacing w:before="0" w:after="0" w:line="240" w:lineRule="auto"/>
        <w:ind w:left="720"/>
        <w:rPr>
          <w:rFonts w:ascii="Arial" w:eastAsia="Times New Roman" w:hAnsi="Arial" w:cs="Arial"/>
          <w:color w:val="000000"/>
          <w:lang w:val="pt-BR" w:eastAsia="pt-BR"/>
        </w:rPr>
      </w:pPr>
    </w:p>
    <w:p w14:paraId="5D1EEC6E" w14:textId="049DBB15" w:rsidR="00FF2704" w:rsidRDefault="00FF2704" w:rsidP="00C32072">
      <w:pPr>
        <w:pStyle w:val="PargrafodaLista"/>
        <w:numPr>
          <w:ilvl w:val="0"/>
          <w:numId w:val="11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Controle de demanda de visitantes</w:t>
      </w:r>
      <w:r>
        <w:rPr>
          <w:rFonts w:ascii="Arial" w:eastAsia="Times New Roman" w:hAnsi="Arial" w:cs="Arial"/>
          <w:color w:val="000000"/>
          <w:lang w:val="pt-BR" w:eastAsia="pt-BR"/>
        </w:rPr>
        <w:t>.</w:t>
      </w:r>
    </w:p>
    <w:p w14:paraId="321EC33C" w14:textId="77777777" w:rsidR="00FF2704" w:rsidRPr="00FF2704" w:rsidRDefault="00FF2704" w:rsidP="00FF2704">
      <w:pPr>
        <w:pStyle w:val="PargrafodaLista"/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</w:p>
    <w:p w14:paraId="578CB945" w14:textId="4D2CB8D8" w:rsidR="00FF2704" w:rsidRPr="00FF2704" w:rsidRDefault="00FF2704" w:rsidP="00C32072">
      <w:pPr>
        <w:pStyle w:val="PargrafodaLista"/>
        <w:numPr>
          <w:ilvl w:val="0"/>
          <w:numId w:val="12"/>
        </w:numPr>
        <w:spacing w:before="0" w:after="0" w:line="240" w:lineRule="auto"/>
        <w:rPr>
          <w:rFonts w:ascii="Times New Roman" w:eastAsia="Times New Roman" w:hAnsi="Times New Roman" w:cs="Times New Roman"/>
          <w:color w:val="auto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É um software que faz o mapeamento dos dias, horários, número de visitas, tempos de espera e duração habitual das visitas, gerando dados de maior movimento.</w:t>
      </w:r>
    </w:p>
    <w:p w14:paraId="699C96F4" w14:textId="259D8B93" w:rsidR="00FF2704" w:rsidRDefault="00FF2704" w:rsidP="00FF2704">
      <w:pPr>
        <w:spacing w:before="0" w:after="0" w:line="240" w:lineRule="auto"/>
        <w:ind w:left="720"/>
        <w:rPr>
          <w:rFonts w:ascii="Arial" w:eastAsia="Times New Roman" w:hAnsi="Arial" w:cs="Arial"/>
          <w:color w:val="000000"/>
          <w:lang w:val="pt-BR" w:eastAsia="pt-BR"/>
        </w:rPr>
      </w:pPr>
    </w:p>
    <w:p w14:paraId="1FD57E41" w14:textId="77777777" w:rsidR="00FF2704" w:rsidRDefault="00FF2704" w:rsidP="00FF2704">
      <w:pPr>
        <w:spacing w:before="0" w:after="0" w:line="240" w:lineRule="auto"/>
        <w:ind w:left="720"/>
        <w:rPr>
          <w:rFonts w:ascii="Arial" w:eastAsia="Times New Roman" w:hAnsi="Arial" w:cs="Arial"/>
          <w:color w:val="000000"/>
          <w:lang w:val="pt-BR" w:eastAsia="pt-BR"/>
        </w:rPr>
      </w:pPr>
    </w:p>
    <w:p w14:paraId="0BAEDB79" w14:textId="489A7622" w:rsidR="00FF2704" w:rsidRDefault="00FF2704" w:rsidP="00C32072">
      <w:pPr>
        <w:pStyle w:val="PargrafodaLista"/>
        <w:numPr>
          <w:ilvl w:val="0"/>
          <w:numId w:val="11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Controle de Iluminação</w:t>
      </w:r>
      <w:r>
        <w:rPr>
          <w:rFonts w:ascii="Arial" w:eastAsia="Times New Roman" w:hAnsi="Arial" w:cs="Arial"/>
          <w:color w:val="000000"/>
          <w:lang w:val="pt-BR" w:eastAsia="pt-BR"/>
        </w:rPr>
        <w:t>.</w:t>
      </w:r>
    </w:p>
    <w:p w14:paraId="68B2D702" w14:textId="77777777" w:rsidR="00FF2704" w:rsidRPr="00FF2704" w:rsidRDefault="00FF2704" w:rsidP="00FF2704">
      <w:pPr>
        <w:pStyle w:val="PargrafodaLista"/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</w:p>
    <w:p w14:paraId="4E265B71" w14:textId="00F1E122" w:rsidR="00FF2704" w:rsidRPr="00FF2704" w:rsidRDefault="00FF2704" w:rsidP="00C32072">
      <w:pPr>
        <w:pStyle w:val="PargrafodaLista"/>
        <w:numPr>
          <w:ilvl w:val="0"/>
          <w:numId w:val="12"/>
        </w:numPr>
        <w:spacing w:before="0" w:after="0" w:line="240" w:lineRule="auto"/>
        <w:rPr>
          <w:rFonts w:ascii="Times New Roman" w:eastAsia="Times New Roman" w:hAnsi="Times New Roman" w:cs="Times New Roman"/>
          <w:color w:val="auto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É um sistema de gerenciamento que garantem a quantidade exata de luz quando e onde seja necessária.</w:t>
      </w:r>
    </w:p>
    <w:p w14:paraId="5A567ABD" w14:textId="42AF9701" w:rsidR="00FF2704" w:rsidRDefault="00FF2704" w:rsidP="00FF2704">
      <w:pPr>
        <w:pStyle w:val="PargrafodaLista"/>
        <w:spacing w:before="0" w:after="0" w:line="240" w:lineRule="auto"/>
        <w:ind w:left="1080"/>
        <w:rPr>
          <w:rFonts w:ascii="Arial" w:eastAsia="Times New Roman" w:hAnsi="Arial" w:cs="Arial"/>
          <w:color w:val="000000"/>
          <w:lang w:val="pt-BR" w:eastAsia="pt-BR"/>
        </w:rPr>
      </w:pPr>
    </w:p>
    <w:p w14:paraId="2344473D" w14:textId="77777777" w:rsidR="00C5235A" w:rsidRPr="00FF2704" w:rsidRDefault="00C5235A" w:rsidP="00FF2704">
      <w:pPr>
        <w:pStyle w:val="PargrafodaLista"/>
        <w:spacing w:before="0" w:after="0" w:line="240" w:lineRule="auto"/>
        <w:ind w:left="1080"/>
        <w:rPr>
          <w:rFonts w:ascii="Times New Roman" w:eastAsia="Times New Roman" w:hAnsi="Times New Roman" w:cs="Times New Roman"/>
          <w:color w:val="auto"/>
          <w:lang w:val="pt-BR" w:eastAsia="pt-BR"/>
        </w:rPr>
      </w:pPr>
    </w:p>
    <w:p w14:paraId="691E871C" w14:textId="3160DD7D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Notificações status dos geradores</w:t>
      </w:r>
      <w:r w:rsidR="00C5235A">
        <w:rPr>
          <w:rFonts w:ascii="Arial" w:hAnsi="Arial" w:cs="Arial"/>
          <w:color w:val="000000"/>
        </w:rPr>
        <w:t>.</w:t>
      </w:r>
    </w:p>
    <w:p w14:paraId="732F69AF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3322B04" w14:textId="1752BDDC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Trata-se de um sistema que monitora as principais variáveis dos geradores, apresentando um histórico destes dados e envios de notificações das condições dos geradores.</w:t>
      </w:r>
    </w:p>
    <w:p w14:paraId="46A91D3B" w14:textId="77777777" w:rsidR="00FF2704" w:rsidRDefault="00FF2704" w:rsidP="00FF2704"/>
    <w:p w14:paraId="60D34609" w14:textId="58EDAF09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Gerenciamento de visitas</w:t>
      </w:r>
      <w:r w:rsidR="00C5235A">
        <w:rPr>
          <w:rFonts w:ascii="Arial" w:hAnsi="Arial" w:cs="Arial"/>
          <w:color w:val="000000"/>
        </w:rPr>
        <w:t>.</w:t>
      </w:r>
    </w:p>
    <w:p w14:paraId="12934A8F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2432ACCD" w14:textId="6594AA8D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Um sistema integrado ao banco de dados onde será armazenado registro de acesso, </w:t>
      </w:r>
      <w:r w:rsidR="00C5235A">
        <w:rPr>
          <w:rFonts w:ascii="Arial" w:hAnsi="Arial" w:cs="Arial"/>
          <w:color w:val="000000"/>
        </w:rPr>
        <w:t>checkout</w:t>
      </w:r>
      <w:r>
        <w:rPr>
          <w:rFonts w:ascii="Arial" w:hAnsi="Arial" w:cs="Arial"/>
          <w:color w:val="000000"/>
        </w:rPr>
        <w:t>, captura de fotos, contagem de número de visitantes e registro de visitas, controle de acesso, estacionamento e elevador</w:t>
      </w:r>
      <w:r w:rsidR="00C5235A">
        <w:rPr>
          <w:rFonts w:ascii="Arial" w:hAnsi="Arial" w:cs="Arial"/>
          <w:color w:val="000000"/>
        </w:rPr>
        <w:t>.</w:t>
      </w:r>
    </w:p>
    <w:p w14:paraId="7B21B78F" w14:textId="578BE9AD" w:rsidR="00C5235A" w:rsidRPr="00C645D1" w:rsidRDefault="00C5235A" w:rsidP="00C5235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4CD74690" w14:textId="77777777" w:rsidR="00C5235A" w:rsidRDefault="00C5235A" w:rsidP="00FF2704"/>
    <w:p w14:paraId="15533ECE" w14:textId="74CF89FD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Assembleia virtual</w:t>
      </w:r>
      <w:r w:rsidR="00C5235A">
        <w:rPr>
          <w:rFonts w:ascii="Arial" w:hAnsi="Arial" w:cs="Arial"/>
          <w:color w:val="000000"/>
        </w:rPr>
        <w:t>.</w:t>
      </w:r>
    </w:p>
    <w:p w14:paraId="14259671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59D20C8" w14:textId="71ED22A0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É uma plataforma web que te permite participar online da reunião onde a pessoa estiver. Ao invés de os condôminos irem às reuniões presenciais para deliberar </w:t>
      </w:r>
      <w:r w:rsidR="00C5235A">
        <w:rPr>
          <w:rFonts w:ascii="Arial" w:hAnsi="Arial" w:cs="Arial"/>
          <w:color w:val="000000"/>
        </w:rPr>
        <w:t>alguns assuntos</w:t>
      </w:r>
      <w:r>
        <w:rPr>
          <w:rFonts w:ascii="Arial" w:hAnsi="Arial" w:cs="Arial"/>
          <w:color w:val="000000"/>
        </w:rPr>
        <w:t>, se conecta nesse ambiente virtual. </w:t>
      </w:r>
    </w:p>
    <w:p w14:paraId="10AAF532" w14:textId="77777777" w:rsidR="00C5235A" w:rsidRDefault="00C5235A" w:rsidP="00FF2704"/>
    <w:p w14:paraId="49E47155" w14:textId="465CE525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Controle de estacionamento de veículos</w:t>
      </w:r>
      <w:r w:rsidR="00C5235A">
        <w:rPr>
          <w:rFonts w:ascii="Arial" w:hAnsi="Arial" w:cs="Arial"/>
          <w:color w:val="000000"/>
        </w:rPr>
        <w:t>.</w:t>
      </w:r>
    </w:p>
    <w:p w14:paraId="0B777140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BDC9C13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sistema atua como gerenciamento de veículos, vinculando os aos usuários e visitantes de forma geral, realizando controles como lotação de vagas e identificação automática de placas de veículos de maneira a permitir ou negar a sua entrada.</w:t>
      </w:r>
    </w:p>
    <w:p w14:paraId="395C68B5" w14:textId="77777777" w:rsidR="00FF2704" w:rsidRDefault="00FF2704" w:rsidP="00FF2704"/>
    <w:p w14:paraId="2929BF7F" w14:textId="38E8644E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Monitoramento em tempo real</w:t>
      </w:r>
      <w:r w:rsidR="00C5235A">
        <w:rPr>
          <w:rFonts w:ascii="Arial" w:hAnsi="Arial" w:cs="Arial"/>
          <w:color w:val="000000"/>
        </w:rPr>
        <w:t>.</w:t>
      </w:r>
    </w:p>
    <w:p w14:paraId="3FD407D8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1A43983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É uma central que permite ao cliente o acompanhamento das imagens do sistema de CFTV instaladas em locais estrategicamente selecionados captando imagem utilizando câmeras de vigilância integrada.</w:t>
      </w:r>
    </w:p>
    <w:p w14:paraId="543F3047" w14:textId="77777777" w:rsidR="00FF2704" w:rsidRDefault="00FF2704" w:rsidP="00FF2704"/>
    <w:p w14:paraId="172BFDE5" w14:textId="77777777" w:rsidR="00FF2704" w:rsidRDefault="00FF2704" w:rsidP="00FF2704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</w:p>
    <w:p w14:paraId="0DB7F577" w14:textId="20535B75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Chamada e acesso aos elevadores via QR </w:t>
      </w:r>
      <w:proofErr w:type="spellStart"/>
      <w:r>
        <w:rPr>
          <w:rFonts w:ascii="Arial" w:hAnsi="Arial" w:cs="Arial"/>
          <w:color w:val="000000"/>
        </w:rPr>
        <w:t>Code</w:t>
      </w:r>
      <w:proofErr w:type="spellEnd"/>
      <w:r w:rsidR="00C5235A">
        <w:rPr>
          <w:rFonts w:ascii="Arial" w:hAnsi="Arial" w:cs="Arial"/>
          <w:color w:val="000000"/>
        </w:rPr>
        <w:t>.</w:t>
      </w:r>
    </w:p>
    <w:p w14:paraId="1268F784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5507D57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Para chamar o elevador o usuário precisa efetuar a leitura do QR </w:t>
      </w:r>
      <w:proofErr w:type="spellStart"/>
      <w:r>
        <w:rPr>
          <w:rFonts w:ascii="Arial" w:hAnsi="Arial" w:cs="Arial"/>
          <w:color w:val="000000"/>
        </w:rPr>
        <w:t>Code</w:t>
      </w:r>
      <w:proofErr w:type="spellEnd"/>
      <w:r>
        <w:rPr>
          <w:rFonts w:ascii="Arial" w:hAnsi="Arial" w:cs="Arial"/>
          <w:color w:val="000000"/>
        </w:rPr>
        <w:t xml:space="preserve"> que se encontra em um dispositivo móvel, que permitirá o acesso ao elevador que o levará ao andar atribuído.</w:t>
      </w:r>
    </w:p>
    <w:p w14:paraId="5BE56BC3" w14:textId="77777777" w:rsidR="00FF2704" w:rsidRDefault="00FF2704" w:rsidP="00FF2704"/>
    <w:p w14:paraId="0B640D08" w14:textId="22974589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Distribuição do QR </w:t>
      </w:r>
      <w:proofErr w:type="spellStart"/>
      <w:r>
        <w:rPr>
          <w:rFonts w:ascii="Arial" w:hAnsi="Arial" w:cs="Arial"/>
          <w:color w:val="000000"/>
        </w:rPr>
        <w:t>Code</w:t>
      </w:r>
      <w:proofErr w:type="spellEnd"/>
      <w:r>
        <w:rPr>
          <w:rFonts w:ascii="Arial" w:hAnsi="Arial" w:cs="Arial"/>
          <w:color w:val="000000"/>
        </w:rPr>
        <w:t xml:space="preserve"> aos visitantes</w:t>
      </w:r>
      <w:r w:rsidR="00C5235A">
        <w:rPr>
          <w:rFonts w:ascii="Arial" w:hAnsi="Arial" w:cs="Arial"/>
          <w:color w:val="000000"/>
        </w:rPr>
        <w:t>.</w:t>
      </w:r>
    </w:p>
    <w:p w14:paraId="062A1208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1854A2AE" w14:textId="1B1F80A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A plataforma web permite fazer o agendamento de autorizações de entrada via aplicativo, gerando um código do QR </w:t>
      </w:r>
      <w:proofErr w:type="spellStart"/>
      <w:r>
        <w:rPr>
          <w:rFonts w:ascii="Arial" w:hAnsi="Arial" w:cs="Arial"/>
          <w:color w:val="000000"/>
        </w:rPr>
        <w:t>Code</w:t>
      </w:r>
      <w:proofErr w:type="spellEnd"/>
      <w:r>
        <w:rPr>
          <w:rFonts w:ascii="Arial" w:hAnsi="Arial" w:cs="Arial"/>
          <w:color w:val="000000"/>
        </w:rPr>
        <w:t xml:space="preserve"> e sendo enviado ao visitante por e-mail, </w:t>
      </w:r>
      <w:proofErr w:type="spellStart"/>
      <w:r w:rsidR="00C5235A">
        <w:rPr>
          <w:rFonts w:ascii="Arial" w:hAnsi="Arial" w:cs="Arial"/>
          <w:color w:val="000000"/>
        </w:rPr>
        <w:t>sms</w:t>
      </w:r>
      <w:proofErr w:type="spellEnd"/>
      <w:r w:rsidR="00C5235A">
        <w:rPr>
          <w:rFonts w:ascii="Arial" w:hAnsi="Arial" w:cs="Arial"/>
          <w:color w:val="000000"/>
        </w:rPr>
        <w:t xml:space="preserve"> e</w:t>
      </w:r>
      <w:r>
        <w:rPr>
          <w:rFonts w:ascii="Arial" w:hAnsi="Arial" w:cs="Arial"/>
          <w:color w:val="000000"/>
        </w:rPr>
        <w:t xml:space="preserve"> </w:t>
      </w:r>
      <w:r w:rsidR="00C5235A">
        <w:rPr>
          <w:rFonts w:ascii="Arial" w:hAnsi="Arial" w:cs="Arial"/>
          <w:color w:val="000000"/>
        </w:rPr>
        <w:t>WhatsApp</w:t>
      </w:r>
      <w:r>
        <w:rPr>
          <w:rFonts w:ascii="Arial" w:hAnsi="Arial" w:cs="Arial"/>
          <w:color w:val="000000"/>
        </w:rPr>
        <w:t>.</w:t>
      </w:r>
    </w:p>
    <w:p w14:paraId="01F1BE96" w14:textId="77777777" w:rsidR="00FF2704" w:rsidRDefault="00FF2704" w:rsidP="00FF2704"/>
    <w:p w14:paraId="32293E02" w14:textId="4329A4D5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Aviso eletrônico de recebimento de correspondência</w:t>
      </w:r>
      <w:r w:rsidR="00C5235A">
        <w:rPr>
          <w:rFonts w:ascii="Arial" w:hAnsi="Arial" w:cs="Arial"/>
          <w:color w:val="000000"/>
        </w:rPr>
        <w:t>.</w:t>
      </w:r>
    </w:p>
    <w:p w14:paraId="520043E5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33CB16F" w14:textId="605FA15F" w:rsidR="00FF2704" w:rsidRPr="00C5235A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AVISO eletrônico de correspondências, para notificar o morador no momento que ele chega em seu condomínio, um painel de LED é instalado estrategicamente na entrada</w:t>
      </w:r>
      <w:r w:rsidR="00C5235A">
        <w:rPr>
          <w:rFonts w:ascii="Arial" w:hAnsi="Arial" w:cs="Arial"/>
          <w:color w:val="000000"/>
        </w:rPr>
        <w:t>.</w:t>
      </w:r>
    </w:p>
    <w:p w14:paraId="4FBEA914" w14:textId="77777777" w:rsidR="00C5235A" w:rsidRDefault="00C5235A" w:rsidP="00C5235A">
      <w:pPr>
        <w:pStyle w:val="NormalWeb"/>
        <w:spacing w:before="0" w:beforeAutospacing="0" w:after="0" w:afterAutospacing="0"/>
        <w:ind w:left="1080"/>
      </w:pPr>
    </w:p>
    <w:p w14:paraId="33122FA7" w14:textId="77777777" w:rsidR="00C5235A" w:rsidRPr="00C5235A" w:rsidRDefault="00C5235A" w:rsidP="00C5235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5235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1EBDE267" w14:textId="77777777" w:rsidR="00C5235A" w:rsidRDefault="00C5235A" w:rsidP="00FF2704"/>
    <w:p w14:paraId="34617310" w14:textId="2FA54729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Agendamento digital de reservas dos salões de festas</w:t>
      </w:r>
      <w:r w:rsidR="00C5235A">
        <w:rPr>
          <w:rFonts w:ascii="Arial" w:hAnsi="Arial" w:cs="Arial"/>
          <w:color w:val="000000"/>
        </w:rPr>
        <w:t>.</w:t>
      </w:r>
    </w:p>
    <w:p w14:paraId="5B5EBC4D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1987FBDD" w14:textId="1ABFB166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São </w:t>
      </w:r>
      <w:r w:rsidR="00C5235A">
        <w:rPr>
          <w:rFonts w:ascii="Arial" w:hAnsi="Arial" w:cs="Arial"/>
          <w:color w:val="000000"/>
        </w:rPr>
        <w:t>realizados</w:t>
      </w:r>
      <w:r>
        <w:rPr>
          <w:rFonts w:ascii="Arial" w:hAnsi="Arial" w:cs="Arial"/>
          <w:color w:val="000000"/>
        </w:rPr>
        <w:t xml:space="preserve"> através de app mobile ou próprio site do condomínio</w:t>
      </w:r>
      <w:r w:rsidR="00C5235A">
        <w:rPr>
          <w:rFonts w:ascii="Arial" w:hAnsi="Arial" w:cs="Arial"/>
          <w:color w:val="000000"/>
        </w:rPr>
        <w:t>.</w:t>
      </w:r>
    </w:p>
    <w:p w14:paraId="10D618F7" w14:textId="77777777" w:rsidR="00FF2704" w:rsidRDefault="00FF2704" w:rsidP="00FF2704">
      <w:pPr>
        <w:spacing w:after="240"/>
      </w:pPr>
    </w:p>
    <w:p w14:paraId="008880BE" w14:textId="52CCED7D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Controle de Irrigação</w:t>
      </w:r>
      <w:r w:rsidR="00C5235A">
        <w:rPr>
          <w:rFonts w:ascii="Arial" w:hAnsi="Arial" w:cs="Arial"/>
          <w:color w:val="000000"/>
        </w:rPr>
        <w:t>.</w:t>
      </w:r>
    </w:p>
    <w:p w14:paraId="55806394" w14:textId="77777777" w:rsidR="00C5235A" w:rsidRDefault="00C5235A" w:rsidP="00C5235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</w:rPr>
      </w:pPr>
    </w:p>
    <w:p w14:paraId="0FBFB7AB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Através de um sistema é realizado o agendamento dos horários para ativação.</w:t>
      </w:r>
    </w:p>
    <w:p w14:paraId="48F5C8E7" w14:textId="77777777" w:rsidR="00FF2704" w:rsidRDefault="00FF2704" w:rsidP="00FF2704">
      <w:pPr>
        <w:spacing w:after="240"/>
      </w:pPr>
    </w:p>
    <w:p w14:paraId="18292A96" w14:textId="470564F4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Alerta de incidentes ou situações de emergência em tempo real</w:t>
      </w:r>
      <w:r w:rsidR="00C5235A">
        <w:rPr>
          <w:rFonts w:ascii="Arial" w:hAnsi="Arial" w:cs="Arial"/>
          <w:color w:val="000000"/>
        </w:rPr>
        <w:t>.</w:t>
      </w:r>
    </w:p>
    <w:p w14:paraId="2A17A70A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E53846B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alerta possibilita o aviso antecipado por meio de fornecimento de informações de monitoramento ao vivo onde envia alertas em tempo real, via mensagens de texto ou e-mail.</w:t>
      </w:r>
      <w:r>
        <w:rPr>
          <w:rStyle w:val="apple-tab-span"/>
          <w:rFonts w:ascii="Arial" w:hAnsi="Arial" w:cs="Arial"/>
          <w:color w:val="000000"/>
        </w:rPr>
        <w:tab/>
      </w:r>
    </w:p>
    <w:p w14:paraId="650C0B75" w14:textId="77777777" w:rsidR="00FF2704" w:rsidRDefault="00FF2704" w:rsidP="00FF2704"/>
    <w:p w14:paraId="1A207AD2" w14:textId="34FEC8BF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Diagnóstico de falhas em tempo real</w:t>
      </w:r>
      <w:r w:rsidR="00C5235A">
        <w:rPr>
          <w:rFonts w:ascii="Arial" w:hAnsi="Arial" w:cs="Arial"/>
          <w:color w:val="000000"/>
        </w:rPr>
        <w:t>.</w:t>
      </w:r>
    </w:p>
    <w:p w14:paraId="29C4D2AF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B1492AB" w14:textId="67F89314" w:rsidR="00FF2704" w:rsidRDefault="00C5235A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É </w:t>
      </w:r>
      <w:r w:rsidR="00FF2704">
        <w:rPr>
          <w:rFonts w:ascii="Arial" w:hAnsi="Arial" w:cs="Arial"/>
          <w:color w:val="000000"/>
        </w:rPr>
        <w:t>identificar falhas em um sistema defeituoso através da coleta e análise de dados sobre o estado do sistema, utilizando medições, testes e outras fontes de informação, como, por exemplo, mau funcionamento</w:t>
      </w:r>
      <w:r w:rsidR="00E819B6">
        <w:rPr>
          <w:rFonts w:ascii="Arial" w:hAnsi="Arial" w:cs="Arial"/>
          <w:color w:val="000000"/>
        </w:rPr>
        <w:t>.</w:t>
      </w:r>
    </w:p>
    <w:p w14:paraId="61BE6755" w14:textId="15B108D8" w:rsidR="00FF2704" w:rsidRDefault="00FF2704" w:rsidP="00C5235A">
      <w:pPr>
        <w:pStyle w:val="NormalWeb"/>
        <w:spacing w:before="0" w:beforeAutospacing="0" w:after="0" w:afterAutospacing="0"/>
        <w:rPr>
          <w:rStyle w:val="apple-tab-span"/>
          <w:rFonts w:ascii="Arial" w:hAnsi="Arial" w:cs="Arial"/>
          <w:color w:val="000000"/>
        </w:rPr>
      </w:pPr>
      <w:r>
        <w:rPr>
          <w:rStyle w:val="apple-tab-span"/>
          <w:rFonts w:ascii="Arial" w:hAnsi="Arial" w:cs="Arial"/>
          <w:color w:val="000000"/>
        </w:rPr>
        <w:tab/>
      </w:r>
    </w:p>
    <w:p w14:paraId="43AD0988" w14:textId="77777777" w:rsidR="00C5235A" w:rsidRDefault="00C5235A" w:rsidP="00C5235A">
      <w:pPr>
        <w:pStyle w:val="NormalWeb"/>
        <w:spacing w:before="0" w:beforeAutospacing="0" w:after="0" w:afterAutospacing="0"/>
      </w:pPr>
    </w:p>
    <w:p w14:paraId="608F18DE" w14:textId="462F54EF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Segurança dos dados</w:t>
      </w:r>
      <w:r w:rsidR="00E819B6">
        <w:rPr>
          <w:rFonts w:ascii="Arial" w:hAnsi="Arial" w:cs="Arial"/>
          <w:color w:val="000000"/>
        </w:rPr>
        <w:t>.</w:t>
      </w:r>
    </w:p>
    <w:p w14:paraId="5D774557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CB9F98D" w14:textId="74C4789F" w:rsidR="00FF2704" w:rsidRDefault="00E819B6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É </w:t>
      </w:r>
      <w:r w:rsidR="00FF2704">
        <w:rPr>
          <w:rFonts w:ascii="Arial" w:hAnsi="Arial" w:cs="Arial"/>
          <w:color w:val="000000"/>
        </w:rPr>
        <w:t>a proteção ideal</w:t>
      </w:r>
      <w:r>
        <w:rPr>
          <w:rFonts w:ascii="Arial" w:hAnsi="Arial" w:cs="Arial"/>
          <w:color w:val="000000"/>
        </w:rPr>
        <w:t xml:space="preserve"> </w:t>
      </w:r>
      <w:r w:rsidR="00FF2704">
        <w:rPr>
          <w:rFonts w:ascii="Arial" w:hAnsi="Arial" w:cs="Arial"/>
          <w:color w:val="000000"/>
        </w:rPr>
        <w:t xml:space="preserve">das informações do </w:t>
      </w:r>
      <w:r>
        <w:rPr>
          <w:rFonts w:ascii="Arial" w:hAnsi="Arial" w:cs="Arial"/>
          <w:color w:val="000000"/>
        </w:rPr>
        <w:t>condomínio</w:t>
      </w:r>
      <w:r w:rsidR="00FF2704">
        <w:rPr>
          <w:rFonts w:ascii="Arial" w:hAnsi="Arial" w:cs="Arial"/>
          <w:color w:val="000000"/>
        </w:rPr>
        <w:t xml:space="preserve"> e podem ser acessadas e modificadas por pessoas </w:t>
      </w:r>
      <w:r>
        <w:rPr>
          <w:rFonts w:ascii="Arial" w:hAnsi="Arial" w:cs="Arial"/>
          <w:color w:val="000000"/>
        </w:rPr>
        <w:t>restritamente</w:t>
      </w:r>
      <w:r w:rsidR="00FF2704">
        <w:rPr>
          <w:rFonts w:ascii="Arial" w:hAnsi="Arial" w:cs="Arial"/>
          <w:color w:val="000000"/>
        </w:rPr>
        <w:t xml:space="preserve"> autorizadas</w:t>
      </w:r>
      <w:r>
        <w:rPr>
          <w:rFonts w:ascii="Arial" w:hAnsi="Arial" w:cs="Arial"/>
          <w:color w:val="000000"/>
        </w:rPr>
        <w:t>.</w:t>
      </w:r>
    </w:p>
    <w:p w14:paraId="06623102" w14:textId="77777777" w:rsidR="00C5235A" w:rsidRDefault="00C5235A" w:rsidP="00FF2704"/>
    <w:p w14:paraId="7814D2FF" w14:textId="77BDC57B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Servidor Web que suporta vários locais de registro</w:t>
      </w:r>
    </w:p>
    <w:p w14:paraId="464DEC54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1EF72AD" w14:textId="1B5B3D5E" w:rsidR="00FF2704" w:rsidRPr="00E819B6" w:rsidRDefault="005F58A5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hyperlink r:id="rId31" w:history="1">
        <w:r w:rsidR="00FF2704" w:rsidRPr="00E819B6">
          <w:rPr>
            <w:rStyle w:val="Hyperlink"/>
            <w:rFonts w:ascii="Arial" w:hAnsi="Arial" w:cs="Arial"/>
            <w:color w:val="000000"/>
            <w:u w:val="none"/>
          </w:rPr>
          <w:t>Servidor</w:t>
        </w:r>
      </w:hyperlink>
      <w:r w:rsidR="00FF2704" w:rsidRPr="00E819B6">
        <w:rPr>
          <w:rFonts w:ascii="Arial" w:hAnsi="Arial" w:cs="Arial"/>
          <w:color w:val="000000"/>
        </w:rPr>
        <w:t xml:space="preserve"> web é um </w:t>
      </w:r>
      <w:hyperlink r:id="rId32" w:history="1">
        <w:r w:rsidR="00FF2704" w:rsidRPr="00E819B6">
          <w:rPr>
            <w:rStyle w:val="Hyperlink"/>
            <w:rFonts w:ascii="Arial" w:hAnsi="Arial" w:cs="Arial"/>
            <w:color w:val="000000"/>
            <w:u w:val="none"/>
          </w:rPr>
          <w:t>software</w:t>
        </w:r>
      </w:hyperlink>
      <w:r w:rsidR="00FF2704" w:rsidRPr="00E819B6">
        <w:rPr>
          <w:rFonts w:ascii="Arial" w:hAnsi="Arial" w:cs="Arial"/>
          <w:color w:val="000000"/>
        </w:rPr>
        <w:t xml:space="preserve"> responsável por aceitar pedidos em </w:t>
      </w:r>
      <w:hyperlink r:id="rId33" w:history="1">
        <w:r w:rsidR="00FF2704" w:rsidRPr="00E819B6">
          <w:rPr>
            <w:rStyle w:val="Hyperlink"/>
            <w:rFonts w:ascii="Arial" w:hAnsi="Arial" w:cs="Arial"/>
            <w:color w:val="000000"/>
            <w:u w:val="none"/>
          </w:rPr>
          <w:t>HTTP</w:t>
        </w:r>
      </w:hyperlink>
      <w:r w:rsidR="00FF2704" w:rsidRPr="00E819B6">
        <w:rPr>
          <w:rFonts w:ascii="Arial" w:hAnsi="Arial" w:cs="Arial"/>
          <w:color w:val="000000"/>
        </w:rPr>
        <w:t xml:space="preserve">, incluindo opcionalmente dados, que geralmente são páginas web, tais como documentos em </w:t>
      </w:r>
      <w:hyperlink r:id="rId34" w:history="1">
        <w:r w:rsidR="00FF2704" w:rsidRPr="00E819B6">
          <w:rPr>
            <w:rStyle w:val="Hyperlink"/>
            <w:rFonts w:ascii="Arial" w:hAnsi="Arial" w:cs="Arial"/>
            <w:color w:val="000000"/>
            <w:u w:val="none"/>
          </w:rPr>
          <w:t>HTML</w:t>
        </w:r>
      </w:hyperlink>
      <w:r w:rsidR="00FF2704" w:rsidRPr="00E819B6">
        <w:rPr>
          <w:rFonts w:ascii="Arial" w:hAnsi="Arial" w:cs="Arial"/>
          <w:color w:val="000000"/>
        </w:rPr>
        <w:t xml:space="preserve"> com objetos embutidos (imagens, </w:t>
      </w:r>
      <w:r w:rsidR="00E819B6" w:rsidRPr="00E819B6">
        <w:rPr>
          <w:rFonts w:ascii="Arial" w:hAnsi="Arial" w:cs="Arial"/>
          <w:color w:val="000000"/>
        </w:rPr>
        <w:t>etc.</w:t>
      </w:r>
      <w:r w:rsidR="00FF2704" w:rsidRPr="00E819B6">
        <w:rPr>
          <w:rFonts w:ascii="Arial" w:hAnsi="Arial" w:cs="Arial"/>
          <w:color w:val="000000"/>
        </w:rPr>
        <w:t>)</w:t>
      </w:r>
    </w:p>
    <w:p w14:paraId="6A0F425E" w14:textId="7FFEDC42" w:rsidR="00FF2704" w:rsidRDefault="00FF2704" w:rsidP="00FF2704">
      <w:pPr>
        <w:spacing w:after="240"/>
      </w:pPr>
    </w:p>
    <w:p w14:paraId="66720316" w14:textId="50D4BF0D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Aplicativo para gestão de condomínios</w:t>
      </w:r>
      <w:r w:rsidR="00E819B6">
        <w:rPr>
          <w:rFonts w:ascii="Arial" w:hAnsi="Arial" w:cs="Arial"/>
          <w:color w:val="000000"/>
        </w:rPr>
        <w:t>.</w:t>
      </w:r>
    </w:p>
    <w:p w14:paraId="7B76B62F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EED5542" w14:textId="767E3661" w:rsidR="00FF2704" w:rsidRPr="00AF3026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Esse aplicativo é destinado a moradores que </w:t>
      </w:r>
      <w:r w:rsidR="00E819B6">
        <w:rPr>
          <w:rFonts w:ascii="Arial" w:hAnsi="Arial" w:cs="Arial"/>
          <w:color w:val="000000"/>
        </w:rPr>
        <w:t>já</w:t>
      </w:r>
      <w:r>
        <w:rPr>
          <w:rFonts w:ascii="Arial" w:hAnsi="Arial" w:cs="Arial"/>
          <w:color w:val="000000"/>
        </w:rPr>
        <w:t xml:space="preserve"> tenha acesso ao portal do condomínio</w:t>
      </w:r>
      <w:r w:rsidR="00E819B6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E819B6">
        <w:rPr>
          <w:rFonts w:ascii="Arial" w:hAnsi="Arial" w:cs="Arial"/>
          <w:color w:val="000000"/>
        </w:rPr>
        <w:t>é</w:t>
      </w:r>
      <w:r>
        <w:rPr>
          <w:rFonts w:ascii="Arial" w:hAnsi="Arial" w:cs="Arial"/>
          <w:color w:val="000000"/>
        </w:rPr>
        <w:t xml:space="preserve"> um sistema para a gestão completa e </w:t>
      </w:r>
      <w:r w:rsidR="00E819B6">
        <w:rPr>
          <w:rFonts w:ascii="Arial" w:hAnsi="Arial" w:cs="Arial"/>
          <w:color w:val="000000"/>
        </w:rPr>
        <w:t>tem</w:t>
      </w:r>
      <w:r>
        <w:rPr>
          <w:rFonts w:ascii="Arial" w:hAnsi="Arial" w:cs="Arial"/>
          <w:color w:val="000000"/>
        </w:rPr>
        <w:t xml:space="preserve"> acesso as principais tarefas do </w:t>
      </w:r>
      <w:r w:rsidR="00E819B6">
        <w:rPr>
          <w:rFonts w:ascii="Arial" w:hAnsi="Arial" w:cs="Arial"/>
          <w:color w:val="000000"/>
        </w:rPr>
        <w:t>condomínio.</w:t>
      </w:r>
    </w:p>
    <w:p w14:paraId="62F9257E" w14:textId="0B202F2A" w:rsidR="00AF3026" w:rsidRDefault="00AF3026" w:rsidP="00AF302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000000"/>
        </w:rPr>
      </w:pPr>
    </w:p>
    <w:p w14:paraId="52848D6D" w14:textId="77777777" w:rsidR="00AF3026" w:rsidRPr="00C5235A" w:rsidRDefault="00AF3026" w:rsidP="00AF3026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5235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31EC9EE4" w14:textId="423269A3" w:rsidR="00FF2704" w:rsidRDefault="00FF2704" w:rsidP="00FF2704"/>
    <w:p w14:paraId="5D986978" w14:textId="0DF06347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Registro de ocorrências de reclamações e sugestões online</w:t>
      </w:r>
      <w:r w:rsidR="00E819B6">
        <w:rPr>
          <w:rFonts w:ascii="Arial" w:hAnsi="Arial" w:cs="Arial"/>
          <w:color w:val="000000"/>
        </w:rPr>
        <w:t>.</w:t>
      </w:r>
    </w:p>
    <w:p w14:paraId="5A1D53F6" w14:textId="77777777" w:rsidR="00E819B6" w:rsidRDefault="00E819B6" w:rsidP="00E819B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B12F5DD" w14:textId="11293A5B" w:rsidR="00FF2704" w:rsidRDefault="00E819B6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É</w:t>
      </w:r>
      <w:r w:rsidR="00FF2704">
        <w:rPr>
          <w:rFonts w:ascii="Arial" w:hAnsi="Arial" w:cs="Arial"/>
          <w:color w:val="000000"/>
        </w:rPr>
        <w:t xml:space="preserve"> um </w:t>
      </w:r>
      <w:r>
        <w:rPr>
          <w:rFonts w:ascii="Arial" w:hAnsi="Arial" w:cs="Arial"/>
          <w:color w:val="000000"/>
        </w:rPr>
        <w:t>formulário</w:t>
      </w:r>
      <w:r w:rsidR="00FF270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disponível</w:t>
      </w:r>
      <w:r w:rsidR="00FF2704">
        <w:rPr>
          <w:rFonts w:ascii="Arial" w:hAnsi="Arial" w:cs="Arial"/>
          <w:color w:val="000000"/>
        </w:rPr>
        <w:t xml:space="preserve"> via web no portal desenvolvido para coletar informações com intuito de melhorar o atendimento, produtos e serviços</w:t>
      </w:r>
    </w:p>
    <w:p w14:paraId="616EEDE2" w14:textId="77777777" w:rsidR="00FF2704" w:rsidRDefault="00FF2704" w:rsidP="00FF2704">
      <w:pPr>
        <w:spacing w:after="240"/>
      </w:pPr>
    </w:p>
    <w:p w14:paraId="77A8E5B1" w14:textId="07A3A038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Portaria remota</w:t>
      </w:r>
      <w:r w:rsidR="00AF3026">
        <w:rPr>
          <w:rFonts w:ascii="Arial" w:hAnsi="Arial" w:cs="Arial"/>
          <w:color w:val="000000"/>
        </w:rPr>
        <w:t>.</w:t>
      </w:r>
    </w:p>
    <w:p w14:paraId="328D7D81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2580BB67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sistema funciona a partir de uma central remota conectada à guarita. Desta forma, o porteiro estará em um local remoto e seguro aonde ele acompanhará todo o movimento do condomínio por meio de câmeras e interfone.</w:t>
      </w:r>
    </w:p>
    <w:p w14:paraId="56A21AE2" w14:textId="77777777" w:rsidR="00FF2704" w:rsidRDefault="00FF2704" w:rsidP="00FF2704"/>
    <w:p w14:paraId="23EE4059" w14:textId="3E121965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Inteligência artificial</w:t>
      </w:r>
      <w:r w:rsidR="00AF3026">
        <w:rPr>
          <w:rFonts w:ascii="Arial" w:hAnsi="Arial" w:cs="Arial"/>
          <w:color w:val="000000"/>
        </w:rPr>
        <w:t>.</w:t>
      </w:r>
    </w:p>
    <w:p w14:paraId="57651008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6274D8F" w14:textId="0679DB11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A união de várias tecnologias é necessária para o desenvolvimento da inteligência artificial, capazes de analisar e processar informações de modo inteligente</w:t>
      </w:r>
      <w:r w:rsidR="00AF3026">
        <w:rPr>
          <w:rFonts w:ascii="Arial" w:hAnsi="Arial" w:cs="Arial"/>
          <w:color w:val="000000"/>
        </w:rPr>
        <w:t>.</w:t>
      </w:r>
    </w:p>
    <w:p w14:paraId="2CD71568" w14:textId="77777777" w:rsidR="00FF2704" w:rsidRDefault="00FF2704" w:rsidP="00FF2704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</w:p>
    <w:p w14:paraId="525D01EF" w14:textId="77777777" w:rsidR="00FF2704" w:rsidRDefault="00FF2704" w:rsidP="00FF2704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</w:p>
    <w:p w14:paraId="55200EC8" w14:textId="74CD11B1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Interfone com atendimento remoto</w:t>
      </w:r>
      <w:r w:rsidR="00AF3026">
        <w:rPr>
          <w:rFonts w:ascii="Arial" w:hAnsi="Arial" w:cs="Arial"/>
          <w:color w:val="000000"/>
        </w:rPr>
        <w:t>.</w:t>
      </w:r>
    </w:p>
    <w:p w14:paraId="7A2CA603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79A5EF7" w14:textId="1ECEC78F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 w:rsidRPr="00AF3026">
        <w:rPr>
          <w:rFonts w:ascii="Arial" w:hAnsi="Arial" w:cs="Arial"/>
          <w:color w:val="000000"/>
        </w:rPr>
        <w:t xml:space="preserve">É necessário a instalação de um </w:t>
      </w:r>
      <w:hyperlink r:id="rId35" w:history="1">
        <w:r w:rsidRPr="00AF3026">
          <w:rPr>
            <w:rStyle w:val="Hyperlink"/>
            <w:rFonts w:ascii="Arial" w:hAnsi="Arial" w:cs="Arial"/>
            <w:color w:val="000000"/>
          </w:rPr>
          <w:t>PABX IP</w:t>
        </w:r>
      </w:hyperlink>
      <w:r w:rsidRPr="00AF3026">
        <w:rPr>
          <w:rFonts w:ascii="Arial" w:hAnsi="Arial" w:cs="Arial"/>
          <w:color w:val="000000"/>
        </w:rPr>
        <w:t xml:space="preserve"> que permita que a empresa adote a comunicação VoIP (Voz sobre Protocolos de Internet). Que através de uma central, comandará o funcionamento de todos os aparelhos que forem habilitados pela organização.</w:t>
      </w:r>
      <w:r w:rsidR="00AF3026">
        <w:rPr>
          <w:rFonts w:ascii="Arial" w:hAnsi="Arial" w:cs="Arial"/>
          <w:color w:val="000000"/>
        </w:rPr>
        <w:t xml:space="preserve"> </w:t>
      </w:r>
      <w:r w:rsidRPr="00AF3026">
        <w:rPr>
          <w:rFonts w:ascii="Arial" w:hAnsi="Arial" w:cs="Arial"/>
          <w:color w:val="000000"/>
        </w:rPr>
        <w:t>Sendo assim, mesmo que o morador não esteja na residência ele poderá atender uma chamada realizada diretamente para seu apartamento. Assim, ele já resolverá a situação rapidamente e evitará longas esperas na entrada do condomínio.</w:t>
      </w:r>
    </w:p>
    <w:p w14:paraId="0839F530" w14:textId="77777777" w:rsidR="00FF2704" w:rsidRDefault="00FF2704" w:rsidP="00FF2704"/>
    <w:p w14:paraId="327FE28B" w14:textId="0BD5C909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Botão de pânico</w:t>
      </w:r>
    </w:p>
    <w:p w14:paraId="238E180B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F22B97F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botão de pânico é um dispositivo fixo que permite que a pessoa avise a central de monitoramento que está ocorrendo alguma situação de perigo.</w:t>
      </w:r>
    </w:p>
    <w:p w14:paraId="22333686" w14:textId="77777777" w:rsidR="00FF2704" w:rsidRDefault="00FF2704" w:rsidP="00FF2704"/>
    <w:p w14:paraId="21BF700C" w14:textId="557CAD20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Automação e redução no custo da energia</w:t>
      </w:r>
      <w:r w:rsidR="00AF3026">
        <w:rPr>
          <w:rFonts w:ascii="Arial" w:hAnsi="Arial" w:cs="Arial"/>
          <w:color w:val="000000"/>
        </w:rPr>
        <w:t>.</w:t>
      </w:r>
    </w:p>
    <w:p w14:paraId="4B163DA7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83A4D22" w14:textId="4CFE8739" w:rsidR="00FF2704" w:rsidRDefault="00AF3026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</w:t>
      </w:r>
      <w:r w:rsidR="00FF2704">
        <w:rPr>
          <w:rFonts w:ascii="Arial" w:hAnsi="Arial" w:cs="Arial"/>
          <w:color w:val="000000"/>
        </w:rPr>
        <w:t xml:space="preserve"> sistema funciona a partir </w:t>
      </w:r>
      <w:r w:rsidR="0083175E">
        <w:rPr>
          <w:rFonts w:ascii="Arial" w:hAnsi="Arial" w:cs="Arial"/>
          <w:color w:val="000000"/>
        </w:rPr>
        <w:t>das instalações</w:t>
      </w:r>
      <w:r w:rsidR="00FF2704">
        <w:rPr>
          <w:rFonts w:ascii="Arial" w:hAnsi="Arial" w:cs="Arial"/>
          <w:color w:val="000000"/>
        </w:rPr>
        <w:t xml:space="preserve"> de sensores automáticos de iluminação nas áreas comuns. Dessa maneira, as lâmpadas só acendem quando alguma pessoa estiver presente no local, o que evita o desperdício de energia elétrica</w:t>
      </w:r>
    </w:p>
    <w:p w14:paraId="781A3B10" w14:textId="4EE3628F" w:rsidR="00F2600F" w:rsidRPr="00C645D1" w:rsidRDefault="00F2600F" w:rsidP="00F2600F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bookmarkStart w:id="1" w:name="_Hlk49480074"/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69CF08B6" w14:textId="77777777" w:rsidR="00AE4F2E" w:rsidRPr="00AE4F2E" w:rsidRDefault="00F2600F" w:rsidP="00AE4F2E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>Lista de Característica</w:t>
      </w:r>
      <w:r w:rsidR="00AE4F2E" w:rsidRPr="00AE4F2E">
        <w:rPr>
          <w:b/>
          <w:bCs/>
          <w:noProof/>
          <w:sz w:val="32"/>
          <w:szCs w:val="32"/>
          <w:lang w:val="pt-BR"/>
        </w:rPr>
        <w:t xml:space="preserve">s </w:t>
      </w:r>
    </w:p>
    <w:p w14:paraId="2158DB29" w14:textId="09A11F6A" w:rsidR="00F2600F" w:rsidRDefault="00AE4F2E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  <w:r>
        <w:rPr>
          <w:b/>
          <w:bCs/>
          <w:noProof/>
          <w:sz w:val="32"/>
          <w:szCs w:val="32"/>
          <w:lang w:val="pt-BR"/>
        </w:rPr>
        <w:t>(</w:t>
      </w:r>
      <w:r w:rsidR="003E32E8">
        <w:rPr>
          <w:b/>
          <w:bCs/>
          <w:noProof/>
          <w:sz w:val="32"/>
          <w:szCs w:val="32"/>
          <w:lang w:val="pt-BR"/>
        </w:rPr>
        <w:t>Priorizada x Esforço x Risco x Baseline</w:t>
      </w:r>
      <w:r>
        <w:rPr>
          <w:b/>
          <w:bCs/>
          <w:noProof/>
          <w:sz w:val="32"/>
          <w:szCs w:val="32"/>
          <w:lang w:val="pt-BR"/>
        </w:rPr>
        <w:t>)</w:t>
      </w:r>
    </w:p>
    <w:p w14:paraId="053EC9B4" w14:textId="77777777" w:rsidR="00FB2A8F" w:rsidRDefault="00FB2A8F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</w:p>
    <w:tbl>
      <w:tblPr>
        <w:tblW w:w="11552" w:type="dxa"/>
        <w:tblInd w:w="-8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52"/>
      </w:tblGrid>
      <w:tr w:rsidR="00FB2A8F" w14:paraId="69DBB440" w14:textId="77777777" w:rsidTr="00FB2A8F">
        <w:trPr>
          <w:trHeight w:val="70"/>
        </w:trPr>
        <w:tc>
          <w:tcPr>
            <w:tcW w:w="11552" w:type="dxa"/>
          </w:tcPr>
          <w:tbl>
            <w:tblPr>
              <w:tblW w:w="11333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6353"/>
              <w:gridCol w:w="1356"/>
              <w:gridCol w:w="1000"/>
              <w:gridCol w:w="773"/>
            </w:tblGrid>
            <w:tr w:rsidR="00FB2A8F" w:rsidRPr="00045468" w14:paraId="3710BD37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bookmarkEnd w:id="1"/>
                <w:p w14:paraId="55F9340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Características</w:t>
                  </w:r>
                </w:p>
              </w:tc>
              <w:tc>
                <w:tcPr>
                  <w:tcW w:w="635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544D235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 </w:t>
                  </w:r>
                </w:p>
              </w:tc>
              <w:tc>
                <w:tcPr>
                  <w:tcW w:w="12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2E52A38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Prioridade</w:t>
                  </w:r>
                </w:p>
              </w:tc>
              <w:tc>
                <w:tcPr>
                  <w:tcW w:w="10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3358CF8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Esforço</w:t>
                  </w:r>
                </w:p>
              </w:tc>
              <w:tc>
                <w:tcPr>
                  <w:tcW w:w="77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711E6B8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Risco</w:t>
                  </w:r>
                </w:p>
              </w:tc>
            </w:tr>
            <w:tr w:rsidR="00FB2A8F" w:rsidRPr="00045468" w14:paraId="3E8CDE28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837BB6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1E134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Identificação biométrica facial dos usuários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5D633A0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587811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A70A59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</w:tr>
            <w:tr w:rsidR="00FB2A8F" w:rsidRPr="00045468" w14:paraId="34C5B2C0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D3371A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99B2A2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Leitor código barras QR Code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0AD970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E88A910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BCA8E6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17AF99F2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F67457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9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7E0DEA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Monitoramento em tempo real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8CA0F7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ABF686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C14DEA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20ABE299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6B19F7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17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740A90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Segurança dos dados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6A1158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CC2FD4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F7AAF8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</w:tr>
            <w:tr w:rsidR="00FB2A8F" w:rsidRPr="00045468" w14:paraId="12C046BE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20CF6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24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EC2DCF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Botão de pânico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4A30110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C6C91D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C2496F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7EE6A8A7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566A5A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3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EE3EE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demanda de visitantes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7EFFD2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CCFCE4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2894F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49EFE57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1E11D5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4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42F19B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Iluminação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FAB1E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58914F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6F5F40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06424B24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29034F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6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14D782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Gerenciamento de visitas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407F48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03D5A0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CB4919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57A0FB93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8494C2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11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EFBC7E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Distribuição do QR Code aos visitantes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C3141F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8BD42A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FB1EB6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7A5C298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5E02DD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13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44B591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Agendamento digital de reservas dos salões de festas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29A6765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17BCE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3B6D21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48329EF1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D273B0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16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51148E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Diagnóstico de falhas em tempo real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43267DF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6BB417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8CBA98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1B724BFF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9085EA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19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12474C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Aplicativo para gestão de condomínios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5EA1BC8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CA81F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CEA169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69072532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ADA29A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5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E7C2E4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Notificações status dos geradores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0922E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28BE29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B806DF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4DB714C3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22ADD2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7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1733A3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Assembleia virtual</w:t>
                  </w:r>
                </w:p>
              </w:tc>
              <w:tc>
                <w:tcPr>
                  <w:tcW w:w="12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C8E603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D0F372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C41DC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1D8895FE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3A462E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8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472ADC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estacionamento de veículos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E827DA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F1BEE0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8835E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BDEAE6D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EEF83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10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9B5C9C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Chamada e acesso aos elevadores via QR Code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0B733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84F281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FC10B6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3AD890F6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8D6872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12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90BD13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Aviso eletrônico de recebimento de correspondência</w:t>
                  </w:r>
                </w:p>
              </w:tc>
              <w:tc>
                <w:tcPr>
                  <w:tcW w:w="12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566E47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7581BE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A34136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2E9AD939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13DF8A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14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179A70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Irrigação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30917B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EDF004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C1B4E6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36BFC75A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58C2E7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15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DF14A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Alerta de incidentes ou situações de emergência em tempo real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28DFF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5255D6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57CFB4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2854FBA2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64FA04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18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7C3F8A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Servidor Web que suporta vários locais de registro</w:t>
                  </w:r>
                </w:p>
              </w:tc>
              <w:tc>
                <w:tcPr>
                  <w:tcW w:w="12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4267E5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3CAF7B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C8D6B2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848ED3B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F46335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20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32D7BD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Registro de ocorrências de reclamações e sugestões online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2F5712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D03A56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FED93B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77CD901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0C1E62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21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9A700F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Portaria remota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6DDEB2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A936A6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465911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6B84CB3B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B9DE28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22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08A68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Inteligência artificial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E9F73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3BEC9B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94D09F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1BC1870F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075899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23</w:t>
                  </w:r>
                </w:p>
              </w:tc>
              <w:tc>
                <w:tcPr>
                  <w:tcW w:w="635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82C937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Interfone com atendimento remoto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12210C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2E96B6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FC9CCC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17C57586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A67125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25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F378B8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Automação e redução no custo da energia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0F09C3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9A5286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00C6D2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</w:tbl>
          <w:p w14:paraId="5F2A03AC" w14:textId="77777777" w:rsidR="00FB2A8F" w:rsidRDefault="00FB2A8F" w:rsidP="00FB2A8F">
            <w:pPr>
              <w:pStyle w:val="Commarcadores"/>
              <w:numPr>
                <w:ilvl w:val="0"/>
                <w:numId w:val="0"/>
              </w:numPr>
              <w:ind w:left="840"/>
              <w:rPr>
                <w:noProof/>
                <w:lang w:val="pt-BR"/>
              </w:rPr>
            </w:pPr>
          </w:p>
        </w:tc>
      </w:tr>
    </w:tbl>
    <w:p w14:paraId="4B8EDD14" w14:textId="77777777" w:rsidR="00AE4F2E" w:rsidRPr="00C645D1" w:rsidRDefault="00AE4F2E" w:rsidP="00AE4F2E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5A25ADD0" w14:textId="2D9E122F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42C6F71" w14:textId="77777777" w:rsidR="00AE4F2E" w:rsidRDefault="00AE4F2E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tbl>
      <w:tblPr>
        <w:tblW w:w="11430" w:type="dxa"/>
        <w:tblInd w:w="-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483"/>
      </w:tblGrid>
      <w:tr w:rsidR="00FB2A8F" w14:paraId="12D45DBE" w14:textId="77777777" w:rsidTr="000C70F1">
        <w:trPr>
          <w:trHeight w:val="706"/>
        </w:trPr>
        <w:tc>
          <w:tcPr>
            <w:tcW w:w="11430" w:type="dxa"/>
          </w:tcPr>
          <w:tbl>
            <w:tblPr>
              <w:tblW w:w="11333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6450"/>
              <w:gridCol w:w="1190"/>
              <w:gridCol w:w="1000"/>
              <w:gridCol w:w="773"/>
            </w:tblGrid>
            <w:tr w:rsidR="000C70F1" w:rsidRPr="00045468" w14:paraId="5F13FF63" w14:textId="77777777" w:rsidTr="000C70F1">
              <w:trPr>
                <w:trHeight w:val="375"/>
              </w:trPr>
              <w:tc>
                <w:tcPr>
                  <w:tcW w:w="1133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13848CA3" w14:textId="77777777" w:rsidR="000C70F1" w:rsidRPr="00045468" w:rsidRDefault="000C70F1" w:rsidP="000C70F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Baseline 1</w:t>
                  </w:r>
                </w:p>
              </w:tc>
            </w:tr>
            <w:tr w:rsidR="000C70F1" w:rsidRPr="00045468" w14:paraId="5E1B76F2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D396CF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F166553" w14:textId="26BE1BAB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Identificação biométrica facial dos usu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á</w:t>
                  </w: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rios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939E4F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D1199F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74C887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</w:tr>
            <w:tr w:rsidR="000C70F1" w:rsidRPr="00045468" w14:paraId="01BB28B2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EAF139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8F03A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Leitor código barras QR Code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8C3DA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9258EE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0E8E58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341F408A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414D94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9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EE163D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Monitoramento em tempo real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7C0A3F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45E3E0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E7F48F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1505ED10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FBBDE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17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B23E7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Segurança dos dados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A12F70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49BB04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3C7048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</w:tr>
            <w:tr w:rsidR="000C70F1" w:rsidRPr="00045468" w14:paraId="3D5E94D3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F644AD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24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598E82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Botão de pânico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60E571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F30C98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B1142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3C484C54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080444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16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3C8720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Diagnóstico de falhas em tempo real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3BCA169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2D12EE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E00B5B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234ACB8F" w14:textId="77777777" w:rsidTr="000C70F1">
              <w:trPr>
                <w:trHeight w:val="375"/>
              </w:trPr>
              <w:tc>
                <w:tcPr>
                  <w:tcW w:w="1133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3CA50F5A" w14:textId="77777777" w:rsidR="000C70F1" w:rsidRPr="00045468" w:rsidRDefault="000C70F1" w:rsidP="000C70F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Baseline 2</w:t>
                  </w:r>
                </w:p>
              </w:tc>
            </w:tr>
            <w:tr w:rsidR="000C70F1" w:rsidRPr="00045468" w14:paraId="2B83B4B0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76FFAF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3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FB197C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demanda de visitantes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50DA8C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80FAD9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C83132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50641C4F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6B789C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4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A2D2F7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Iluminação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283E86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977024C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59FD96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2E5E18AD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B9EDF0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6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8DE478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Gerenciamento de visitas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26B3D9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727B0FC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8BDA48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7BE7452B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AE576D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11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00C253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Distribuição do QR Code aos visitantes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CFB869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8682F9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FF7AE5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63AED65F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558A7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13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6ADDD3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Agendamento digital de reservas dos salões de festas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670C1C5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6A7E02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14F8BB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7E8CFA64" w14:textId="77777777" w:rsidTr="000C70F1">
              <w:trPr>
                <w:trHeight w:val="375"/>
              </w:trPr>
              <w:tc>
                <w:tcPr>
                  <w:tcW w:w="1133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4562E8E2" w14:textId="77777777" w:rsidR="000C70F1" w:rsidRPr="00045468" w:rsidRDefault="000C70F1" w:rsidP="000C70F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Baseline 3</w:t>
                  </w:r>
                </w:p>
              </w:tc>
            </w:tr>
            <w:tr w:rsidR="000C70F1" w:rsidRPr="00045468" w14:paraId="26FB3981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16EDBCC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19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4F2D23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Aplicativo para gestão de condomínios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4276544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08D03A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CD1C83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01E75EBF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ED9DAF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5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6B0F13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Notificações status dos geradores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21D3F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5CEA66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3D2327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373BDC8C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42A727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7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B7732F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Assembleia virtual</w:t>
                  </w:r>
                </w:p>
              </w:tc>
              <w:tc>
                <w:tcPr>
                  <w:tcW w:w="119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6EA89B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EB116F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ACB605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11D73220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E88B2C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8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3EBCC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estacionamento de veículos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ADC10C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77B916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A852B3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08FB3137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7AAAD0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10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9BB956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Chamada e acesso aos elevadores via QR Code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5F069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48D23A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59D921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683616AE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79BB3D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12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4E328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Aviso Eletrônico de recebimento de correspondência</w:t>
                  </w:r>
                </w:p>
              </w:tc>
              <w:tc>
                <w:tcPr>
                  <w:tcW w:w="119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1F5BB4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B1DDF1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40468D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466D8B29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E10FBA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14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C9446A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Irrigação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F6886D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80887F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A54131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2B852DAA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3807F0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15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39544C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Alerta de incidentes ou situações de emergência em tempo real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7C19B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3F2C39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346505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55D0A664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F35A99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18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8B8406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Servidor Web que suporta vários locais de registro</w:t>
                  </w:r>
                </w:p>
              </w:tc>
              <w:tc>
                <w:tcPr>
                  <w:tcW w:w="119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F8C7A6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3F9A7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161FD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79D261A8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08C2D2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20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CAD47C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registro de ocorrências de reclamações e sugestões online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EA7548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46220C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390171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6E935AFF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6F972E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21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ABAC28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Portaria remota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9C61D2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059F05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565D46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733EEE58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616DD1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22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2C063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Inteligência artificial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1F7E79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E7C63B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50B72C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013816EC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04A8CB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23</w:t>
                  </w:r>
                </w:p>
              </w:tc>
              <w:tc>
                <w:tcPr>
                  <w:tcW w:w="645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70463B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Interfone com atendimento remoto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E71BE7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CA4BF6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74FF35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5659A3DE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FD410E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25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59A795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Automação e redução no custo da energia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2CEB3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048B88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0DC168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</w:tbl>
          <w:p w14:paraId="11C02190" w14:textId="77777777" w:rsidR="00FB2A8F" w:rsidRDefault="00FB2A8F" w:rsidP="00FB2A8F">
            <w:pPr>
              <w:pStyle w:val="Commarcadores"/>
              <w:numPr>
                <w:ilvl w:val="0"/>
                <w:numId w:val="0"/>
              </w:numPr>
              <w:ind w:left="340" w:hanging="340"/>
              <w:rPr>
                <w:noProof/>
                <w:lang w:val="pt-BR"/>
              </w:rPr>
            </w:pPr>
          </w:p>
        </w:tc>
      </w:tr>
    </w:tbl>
    <w:p w14:paraId="41EDE2D2" w14:textId="77777777" w:rsidR="00AE4F2E" w:rsidRPr="00C645D1" w:rsidRDefault="00AE4F2E" w:rsidP="00AE4F2E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bookmarkStart w:id="2" w:name="_Hlk49481411"/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4254DE85" w14:textId="554988AF" w:rsidR="00AE4F2E" w:rsidRPr="00AE4F2E" w:rsidRDefault="00AE4F2E" w:rsidP="00AE4F2E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>Matriz de Rastreabilidade</w:t>
      </w:r>
    </w:p>
    <w:p w14:paraId="436B3E41" w14:textId="0D1B6932" w:rsidR="00AE4F2E" w:rsidRPr="00F2600F" w:rsidRDefault="00AE4F2E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>(Necessidades x Características)</w:t>
      </w:r>
    </w:p>
    <w:tbl>
      <w:tblPr>
        <w:tblpPr w:leftFromText="141" w:rightFromText="141" w:vertAnchor="text" w:horzAnchor="page" w:tblpX="2461" w:tblpY="137"/>
        <w:tblW w:w="53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77"/>
      </w:tblGrid>
      <w:tr w:rsidR="00820A14" w:rsidRPr="00820A14" w14:paraId="2EAD0461" w14:textId="77777777" w:rsidTr="00820A14">
        <w:trPr>
          <w:trHeight w:val="270"/>
        </w:trPr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bookmarkEnd w:id="2"/>
          <w:p w14:paraId="2FECE8D5" w14:textId="77777777" w:rsidR="00820A14" w:rsidRPr="00820A14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Necessidades</w:t>
            </w:r>
          </w:p>
        </w:tc>
      </w:tr>
      <w:tr w:rsidR="00820A14" w:rsidRPr="00820A14" w14:paraId="5EC976BE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E8DBE47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N01 – Armazenamento em nuvem</w:t>
            </w:r>
          </w:p>
        </w:tc>
      </w:tr>
      <w:tr w:rsidR="00820A14" w:rsidRPr="00820A14" w14:paraId="50CA5BE0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1DD45C4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N02 – Monitoramento contínuo por câmera em tempo real</w:t>
            </w:r>
          </w:p>
        </w:tc>
      </w:tr>
      <w:tr w:rsidR="00820A14" w:rsidRPr="00820A14" w14:paraId="1801205D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E337AF6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N03 – Controle de acesso com Biometria</w:t>
            </w:r>
          </w:p>
        </w:tc>
      </w:tr>
      <w:tr w:rsidR="00820A14" w:rsidRPr="00820A14" w14:paraId="74F9B8B3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E433FF6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N04 – Cadastro</w:t>
            </w:r>
          </w:p>
        </w:tc>
      </w:tr>
      <w:tr w:rsidR="00820A14" w:rsidRPr="00820A14" w14:paraId="5D2ADACD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B2FA071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N05 – Captura de retrato de visitantes</w:t>
            </w:r>
          </w:p>
        </w:tc>
      </w:tr>
      <w:tr w:rsidR="00820A14" w:rsidRPr="00820A14" w14:paraId="64DBF871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018DCD0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N06 – Controle de acesso</w:t>
            </w:r>
          </w:p>
        </w:tc>
      </w:tr>
      <w:tr w:rsidR="00820A14" w:rsidRPr="00820A14" w14:paraId="04720379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5D701EE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N07 – Informações de monitoramento</w:t>
            </w:r>
          </w:p>
        </w:tc>
      </w:tr>
      <w:tr w:rsidR="00820A14" w:rsidRPr="00820A14" w14:paraId="6D73E979" w14:textId="77777777" w:rsidTr="00820A14">
        <w:trPr>
          <w:trHeight w:val="270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4FBDDAD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N08 – Funções de notificações</w:t>
            </w:r>
          </w:p>
        </w:tc>
      </w:tr>
    </w:tbl>
    <w:p w14:paraId="10B05263" w14:textId="575561E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199AEC4" w14:textId="7FD2527E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5C924E9" w14:textId="77777777" w:rsidR="007D55FA" w:rsidRDefault="007D55F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tbl>
      <w:tblPr>
        <w:tblpPr w:leftFromText="141" w:rightFromText="141" w:vertAnchor="text" w:horzAnchor="margin" w:tblpXSpec="center" w:tblpY="1495"/>
        <w:tblOverlap w:val="never"/>
        <w:tblW w:w="111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598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820A14" w:rsidRPr="007D55FA" w14:paraId="5993408B" w14:textId="77777777" w:rsidTr="00820A14">
        <w:trPr>
          <w:trHeight w:val="315"/>
        </w:trPr>
        <w:tc>
          <w:tcPr>
            <w:tcW w:w="3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5D205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59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A6E18F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pt-BR" w:eastAsia="pt-BR"/>
              </w:rPr>
              <w:t>Características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F95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N01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4BED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N02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A283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N03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348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N04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C62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N05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ABF7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N06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0881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N07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162A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N08</w:t>
            </w:r>
          </w:p>
        </w:tc>
      </w:tr>
      <w:tr w:rsidR="00820A14" w:rsidRPr="007D55FA" w14:paraId="435BB0FD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FE918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403DF3F8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Identificação biométrica facial dos usuários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5380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308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7654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C07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492D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B34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55F5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7B30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1E381CA5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1C283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BAFE4F1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Leitor código barras QR </w:t>
            </w:r>
            <w:proofErr w:type="spellStart"/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Code</w:t>
            </w:r>
            <w:proofErr w:type="spellEnd"/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EEB1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D767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C9E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EAE1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A14D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DECB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02C2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AF36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2E2BD554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FAD32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3944D67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Monitoramento em tempo real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340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A883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8B57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907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FFC5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85C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8D38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187AC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56453991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3BC99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7258E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Segurança dos dados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889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A23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CDC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355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53F1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226F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D311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001C2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F2FF343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E665D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B69CCD5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Botão de pânico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F96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4696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144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66F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5120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AF5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7E6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29D7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63FE6D99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4361D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ED0280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Controle de demanda de visitantes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5CE0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C11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E52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3DEE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C364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88F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CAD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F578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3B6BB330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F7B52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EAD27A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Controle de Iluminação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97C6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6F68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B805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5C6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0B8A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7D0D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34C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EC6F0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1AD67D29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5FDE6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FAA22A5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Gerenciamento de visitas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CF5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D7D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EF74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1EE2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B572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BDB2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3021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73281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2765CBF1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C5035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EEDD193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Distribuição do QR </w:t>
            </w:r>
            <w:proofErr w:type="spellStart"/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Code</w:t>
            </w:r>
            <w:proofErr w:type="spellEnd"/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 aos visitantes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E9D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C2A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593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6675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6894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E715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F080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48E5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7661ED6A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DADB4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A0D7B00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Agendamento digital de reservas dos salões de festas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9A1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940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6DB8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1057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A7E6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FA0F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EE70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F162A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FA9FA33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DF26C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EA9D6E6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Diagnóstico de falhas em tempo real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6223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AE6E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906B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137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BACC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FB0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DFFE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2E276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75087846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04C52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BACBECF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Aplicativo para gestão de condomínios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B69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9527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E4FA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306E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C6CB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579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0256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C79E1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116B2CE2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AFDCE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7E7A2BA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Notificações status dos geradores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A79B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012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5EED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AF1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56D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1E44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488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AFB6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19EEDB8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58FC0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58894B1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Assembleia virtual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F8E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5B55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D63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4B4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3E02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C0D5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7B6A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467FB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3E68821D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27BF2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529AD0F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Controle de estacionamento de veículos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0F07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6D5A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7D9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2422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1B24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055C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6CDC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B0C45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03918BB8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463D5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286BF4B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Chamada e acesso aos elevadores via QR </w:t>
            </w:r>
            <w:proofErr w:type="spellStart"/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Code</w:t>
            </w:r>
            <w:proofErr w:type="spellEnd"/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5CB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A25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810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0FE8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20C0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3B02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77B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59B3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44CD4382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9BE6E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7FB385B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Aviso eletrônico de recebimento de correspondência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DF65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F5F0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CAE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17C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ACE2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1D8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DE2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809D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3F094FCA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3AEFE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F7CF4CE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Controle de Irrigação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54F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017D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F6EF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0EE1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EBE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E1C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8553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A97A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726D204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6DBF6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0715591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Alerta de incidentes ou situações de emergência em tempo real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766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991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3C3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A699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273E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D31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C3F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5A85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598ADD52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3ABD6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FF3F60E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Servidor Web que suporta vários locais de registro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32B3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E86D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010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F421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FA7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0C6A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C91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8726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0EF4715B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97A31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6B176C0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Registro de ocorrências de reclamações e sugestões online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927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1D77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0AE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7102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500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E89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DD0F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6D98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6B03BD3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D6AF4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1ECE3A3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Portaria remota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5CB9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1395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1FA1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3969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5FE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0898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90FB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BCD7D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3B1152AC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3F1D4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23</w:t>
            </w:r>
          </w:p>
        </w:tc>
        <w:tc>
          <w:tcPr>
            <w:tcW w:w="5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4C99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Inteligência artificial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69B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86D0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C17A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9D7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D6CA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DE48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5398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BEC9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05784886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D7231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24</w:t>
            </w:r>
          </w:p>
        </w:tc>
        <w:tc>
          <w:tcPr>
            <w:tcW w:w="59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D329640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Interfone com atendimento remoto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BD8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70C8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7D73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C90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AA9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702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EB6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14652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6182AC13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2E0F8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D8E69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Automação e redução no custo da energia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D144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0DD1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E6C4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CF77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DD9D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9F2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8DF7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247A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</w:tbl>
    <w:p w14:paraId="5F452D84" w14:textId="7BEFF94A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0C8BF95" w14:textId="01233B6E" w:rsidR="00F2600F" w:rsidRPr="00EB2AC1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  <w:sectPr w:rsidR="00F2600F" w:rsidRPr="00EB2AC1" w:rsidSect="001F5E9D">
          <w:headerReference w:type="default" r:id="rId36"/>
          <w:footerReference w:type="default" r:id="rId37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463E544A" w14:textId="60347073" w:rsidR="00D27091" w:rsidRDefault="00D27091" w:rsidP="00D2709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52B200C4" w14:textId="15F80A88" w:rsidR="00D27091" w:rsidRPr="00AE4F2E" w:rsidRDefault="00D27091" w:rsidP="00D27091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  <w:r>
        <w:rPr>
          <w:b/>
          <w:bCs/>
          <w:noProof/>
          <w:sz w:val="32"/>
          <w:szCs w:val="32"/>
          <w:lang w:val="pt-BR"/>
        </w:rPr>
        <w:t>Conclusão</w:t>
      </w:r>
    </w:p>
    <w:p w14:paraId="239CFA9C" w14:textId="4682D430" w:rsidR="00D27091" w:rsidRDefault="00820A14" w:rsidP="00D2709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 wp14:anchorId="4B95F6F8" wp14:editId="24131CD7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6339481" cy="3390900"/>
            <wp:effectExtent l="0" t="0" r="4445" b="0"/>
            <wp:wrapThrough wrapText="bothSides">
              <wp:wrapPolygon edited="0">
                <wp:start x="0" y="0"/>
                <wp:lineTo x="0" y="21479"/>
                <wp:lineTo x="21550" y="21479"/>
                <wp:lineTo x="21550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3"/>
                    <a:stretch/>
                  </pic:blipFill>
                  <pic:spPr bwMode="auto">
                    <a:xfrm>
                      <a:off x="0" y="0"/>
                      <a:ext cx="6339481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721A1" w14:textId="29C35AE5" w:rsidR="00D27091" w:rsidRPr="00D27091" w:rsidRDefault="00D27091" w:rsidP="00D2709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sectPr w:rsidR="00D27091" w:rsidRPr="00D27091" w:rsidSect="005B088A">
      <w:footerReference w:type="default" r:id="rId39"/>
      <w:footerReference w:type="first" r:id="rId40"/>
      <w:pgSz w:w="11906" w:h="16838" w:code="9"/>
      <w:pgMar w:top="1080" w:right="720" w:bottom="1080" w:left="1728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E4010" w14:textId="77777777" w:rsidR="005F58A5" w:rsidRDefault="005F58A5" w:rsidP="005A20E2">
      <w:pPr>
        <w:spacing w:after="0"/>
      </w:pPr>
      <w:r>
        <w:separator/>
      </w:r>
    </w:p>
    <w:p w14:paraId="0CDC8653" w14:textId="77777777" w:rsidR="005F58A5" w:rsidRDefault="005F58A5"/>
    <w:p w14:paraId="0319CFD5" w14:textId="77777777" w:rsidR="005F58A5" w:rsidRDefault="005F58A5" w:rsidP="009B4773"/>
    <w:p w14:paraId="1046E244" w14:textId="77777777" w:rsidR="005F58A5" w:rsidRDefault="005F58A5" w:rsidP="00513832"/>
  </w:endnote>
  <w:endnote w:type="continuationSeparator" w:id="0">
    <w:p w14:paraId="15FFADE2" w14:textId="77777777" w:rsidR="005F58A5" w:rsidRDefault="005F58A5" w:rsidP="005A20E2">
      <w:pPr>
        <w:spacing w:after="0"/>
      </w:pPr>
      <w:r>
        <w:continuationSeparator/>
      </w:r>
    </w:p>
    <w:p w14:paraId="0CBE8195" w14:textId="77777777" w:rsidR="005F58A5" w:rsidRDefault="005F58A5"/>
    <w:p w14:paraId="037DF9BD" w14:textId="77777777" w:rsidR="005F58A5" w:rsidRDefault="005F58A5" w:rsidP="009B4773"/>
    <w:p w14:paraId="12E27B83" w14:textId="77777777" w:rsidR="005F58A5" w:rsidRDefault="005F58A5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78E0B429" w14:textId="77777777" w:rsidR="007D55FA" w:rsidRDefault="007D55FA" w:rsidP="00F8411A">
            <w:pPr>
              <w:pStyle w:val="Rodap"/>
            </w:pPr>
            <w:r w:rsidRPr="002135FB">
              <w:rPr>
                <w:lang w:val="pt-BR" w:bidi="pt-BR"/>
              </w:rPr>
              <w:fldChar w:fldCharType="begin"/>
            </w:r>
            <w:r w:rsidRPr="002135FB">
              <w:rPr>
                <w:lang w:val="pt-BR" w:bidi="pt-BR"/>
              </w:rPr>
              <w:instrText xml:space="preserve"> PAGE   \* MERGEFORMAT </w:instrText>
            </w:r>
            <w:r w:rsidRPr="002135FB">
              <w:rPr>
                <w:lang w:val="pt-BR" w:bidi="pt-BR"/>
              </w:rPr>
              <w:fldChar w:fldCharType="separate"/>
            </w:r>
            <w:r>
              <w:rPr>
                <w:lang w:val="pt-BR" w:bidi="pt-BR"/>
              </w:rPr>
              <w:t>1</w:t>
            </w:r>
            <w:r w:rsidRPr="002135FB">
              <w:rPr>
                <w:noProof/>
                <w:lang w:val="pt-BR" w:bidi="pt-BR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pt-BR"/>
      </w:rPr>
      <w:id w:val="-3457903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rPr>
            <w:lang w:val="pt-BR"/>
          </w:rPr>
          <w:id w:val="1011107972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61197E4F" w14:textId="5843CC08" w:rsidR="007D55FA" w:rsidRPr="00EB2AC1" w:rsidRDefault="007D55FA" w:rsidP="00D94688">
            <w:pPr>
              <w:pStyle w:val="Rodap"/>
              <w:jc w:val="right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557776" w14:textId="77777777" w:rsidR="007D55FA" w:rsidRPr="00E404DF" w:rsidRDefault="007D55FA" w:rsidP="00807B66">
    <w:pPr>
      <w:pStyle w:val="Rodap"/>
      <w:jc w:val="right"/>
      <w:rPr>
        <w:noProof/>
      </w:rPr>
    </w:pPr>
    <w:r w:rsidRPr="00F8411A">
      <w:rPr>
        <w:noProof/>
        <w:lang w:val="pt-BR" w:bidi="pt-BR"/>
      </w:rPr>
      <w:tab/>
    </w:r>
    <w:r w:rsidRPr="00F8411A">
      <w:rPr>
        <w:noProof/>
        <w:lang w:val="pt-BR" w:bidi="pt-BR"/>
      </w:rPr>
      <w:fldChar w:fldCharType="begin"/>
    </w:r>
    <w:r w:rsidRPr="00F8411A">
      <w:rPr>
        <w:noProof/>
        <w:lang w:val="pt-BR" w:bidi="pt-BR"/>
      </w:rPr>
      <w:instrText xml:space="preserve"> PAGE   \* MERGEFORMAT </w:instrText>
    </w:r>
    <w:r w:rsidRPr="00F8411A">
      <w:rPr>
        <w:noProof/>
        <w:lang w:val="pt-BR" w:bidi="pt-BR"/>
      </w:rPr>
      <w:fldChar w:fldCharType="separate"/>
    </w:r>
    <w:r>
      <w:rPr>
        <w:noProof/>
        <w:lang w:val="pt-BR" w:bidi="pt-BR"/>
      </w:rPr>
      <w:t>3</w:t>
    </w:r>
    <w:r w:rsidRPr="00F8411A">
      <w:rPr>
        <w:noProof/>
        <w:lang w:val="pt-BR" w:bidi="pt-B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B7C67" w14:textId="77777777" w:rsidR="007D55FA" w:rsidRPr="00F8411A" w:rsidRDefault="007D55FA" w:rsidP="00F8411A">
    <w:pPr>
      <w:pStyle w:val="Rodap"/>
    </w:pPr>
    <w:r w:rsidRPr="00F8411A">
      <w:rPr>
        <w:lang w:val="pt-BR" w:bidi="pt-BR"/>
      </w:rPr>
      <w:tab/>
    </w:r>
    <w:r w:rsidRPr="00F8411A">
      <w:rPr>
        <w:lang w:val="pt-BR" w:bidi="pt-BR"/>
      </w:rPr>
      <w:fldChar w:fldCharType="begin"/>
    </w:r>
    <w:r w:rsidRPr="00F8411A">
      <w:rPr>
        <w:lang w:val="pt-BR" w:bidi="pt-BR"/>
      </w:rPr>
      <w:instrText xml:space="preserve"> PAGE   \* MERGEFORMAT </w:instrText>
    </w:r>
    <w:r w:rsidRPr="00F8411A">
      <w:rPr>
        <w:lang w:val="pt-BR" w:bidi="pt-BR"/>
      </w:rPr>
      <w:fldChar w:fldCharType="separate"/>
    </w:r>
    <w:r w:rsidRPr="00F8411A">
      <w:rPr>
        <w:lang w:val="pt-BR" w:bidi="pt-BR"/>
      </w:rPr>
      <w:t>1</w:t>
    </w:r>
    <w:r w:rsidRPr="00F8411A">
      <w:rPr>
        <w:lang w:val="pt-BR" w:bidi="pt-B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22C29F6" w14:textId="77777777" w:rsidR="007D55FA" w:rsidRDefault="007D55FA" w:rsidP="00F8411A">
            <w:pPr>
              <w:pStyle w:val="Rodap"/>
            </w:pPr>
            <w:r w:rsidRPr="002135FB">
              <w:rPr>
                <w:lang w:val="pt-BR" w:bidi="pt-BR"/>
              </w:rPr>
              <w:t xml:space="preserve">24 de janeiro de 20XX                                                                                                                                                  </w:t>
            </w:r>
            <w:r w:rsidRPr="002135FB">
              <w:rPr>
                <w:lang w:val="pt-BR" w:bidi="pt-BR"/>
              </w:rPr>
              <w:fldChar w:fldCharType="begin"/>
            </w:r>
            <w:r w:rsidRPr="002135FB">
              <w:rPr>
                <w:lang w:val="pt-BR" w:bidi="pt-BR"/>
              </w:rPr>
              <w:instrText xml:space="preserve"> PAGE   \* MERGEFORMAT </w:instrText>
            </w:r>
            <w:r w:rsidRPr="002135FB">
              <w:rPr>
                <w:lang w:val="pt-BR" w:bidi="pt-BR"/>
              </w:rPr>
              <w:fldChar w:fldCharType="separate"/>
            </w:r>
            <w:r>
              <w:rPr>
                <w:lang w:val="pt-BR" w:bidi="pt-BR"/>
              </w:rPr>
              <w:t>1</w:t>
            </w:r>
            <w:r w:rsidRPr="002135FB">
              <w:rPr>
                <w:noProof/>
                <w:lang w:val="pt-BR" w:bidi="pt-BR"/>
              </w:rPr>
              <w:fldChar w:fldCharType="end"/>
            </w:r>
          </w:p>
        </w:sdtContent>
      </w:sdt>
      <w:p w14:paraId="635280EE" w14:textId="77777777" w:rsidR="007D55FA" w:rsidRDefault="005F58A5" w:rsidP="00F8411A">
        <w:pPr>
          <w:pStyle w:val="Rodap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2C4532" w14:textId="77777777" w:rsidR="005F58A5" w:rsidRDefault="005F58A5" w:rsidP="005A20E2">
      <w:pPr>
        <w:spacing w:after="0"/>
      </w:pPr>
      <w:r>
        <w:separator/>
      </w:r>
    </w:p>
    <w:p w14:paraId="05676BC8" w14:textId="77777777" w:rsidR="005F58A5" w:rsidRDefault="005F58A5"/>
    <w:p w14:paraId="6B9E783F" w14:textId="77777777" w:rsidR="005F58A5" w:rsidRDefault="005F58A5" w:rsidP="009B4773"/>
    <w:p w14:paraId="3978099D" w14:textId="77777777" w:rsidR="005F58A5" w:rsidRDefault="005F58A5" w:rsidP="00513832"/>
  </w:footnote>
  <w:footnote w:type="continuationSeparator" w:id="0">
    <w:p w14:paraId="52E54FE8" w14:textId="77777777" w:rsidR="005F58A5" w:rsidRDefault="005F58A5" w:rsidP="005A20E2">
      <w:pPr>
        <w:spacing w:after="0"/>
      </w:pPr>
      <w:r>
        <w:continuationSeparator/>
      </w:r>
    </w:p>
    <w:p w14:paraId="42376640" w14:textId="77777777" w:rsidR="005F58A5" w:rsidRDefault="005F58A5"/>
    <w:p w14:paraId="625A7F76" w14:textId="77777777" w:rsidR="005F58A5" w:rsidRDefault="005F58A5" w:rsidP="009B4773"/>
    <w:p w14:paraId="44D8C661" w14:textId="77777777" w:rsidR="005F58A5" w:rsidRDefault="005F58A5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8B99E7" w14:textId="77777777" w:rsidR="007D55FA" w:rsidRDefault="007D55FA" w:rsidP="005A20E2">
    <w:pPr>
      <w:pStyle w:val="Cabealho"/>
      <w:tabs>
        <w:tab w:val="right" w:pos="11057"/>
      </w:tabs>
      <w:ind w:left="-1134" w:right="-1085"/>
    </w:pPr>
    <w:r>
      <w:rPr>
        <w:noProof/>
        <w:lang w:val="pt-BR" w:bidi="pt-BR"/>
      </w:rPr>
      <w:drawing>
        <wp:anchor distT="0" distB="0" distL="114300" distR="114300" simplePos="0" relativeHeight="251670528" behindDoc="1" locked="0" layoutInCell="1" allowOverlap="1" wp14:anchorId="5C00A6E7" wp14:editId="200FCE8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25" name="Imagem 25" descr="Mulheres com laptop e documentos comercia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008" t="5698" r="27787" b="24543"/>
                  <a:stretch/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29BD9CE" w14:textId="77777777" w:rsidR="007D55FA" w:rsidRDefault="007D55F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A858B" w14:textId="77777777" w:rsidR="007D55FA" w:rsidRDefault="007D55FA">
    <w:r>
      <w:rPr>
        <w:noProof/>
        <w:lang w:val="pt-BR" w:bidi="pt-BR"/>
      </w:rPr>
      <w:drawing>
        <wp:anchor distT="0" distB="0" distL="114300" distR="114300" simplePos="0" relativeHeight="251675648" behindDoc="1" locked="0" layoutInCell="1" allowOverlap="1" wp14:anchorId="1972C605" wp14:editId="63237166">
          <wp:simplePos x="0" y="0"/>
          <wp:positionH relativeFrom="page">
            <wp:posOffset>347345</wp:posOffset>
          </wp:positionH>
          <wp:positionV relativeFrom="page">
            <wp:align>center</wp:align>
          </wp:positionV>
          <wp:extent cx="3300984" cy="9427464"/>
          <wp:effectExtent l="0" t="0" r="0" b="2540"/>
          <wp:wrapNone/>
          <wp:docPr id="26" name="Imagem 26" descr="Mulheres e alguns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7115" t="11270" r="35057" b="12436"/>
                  <a:stretch/>
                </pic:blipFill>
                <pic:spPr bwMode="auto">
                  <a:xfrm flipH="1">
                    <a:off x="0" y="0"/>
                    <a:ext cx="3300984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EE7B1" w14:textId="77777777" w:rsidR="007D55FA" w:rsidRPr="00EB47F9" w:rsidRDefault="007D55FA" w:rsidP="00EB47F9">
    <w:pPr>
      <w:pStyle w:val="Cabealho"/>
      <w:rPr>
        <w:rStyle w:val="TtuloChar"/>
        <w:rFonts w:eastAsiaTheme="minorHAnsi" w:cstheme="minorBidi"/>
        <w:b/>
        <w:color w:val="107082" w:themeColor="accent2"/>
        <w:spacing w:val="0"/>
        <w:kern w:val="0"/>
        <w:sz w:val="28"/>
        <w:szCs w:val="24"/>
      </w:rPr>
    </w:pPr>
    <w:r>
      <w:rPr>
        <w:noProof/>
        <w:lang w:val="pt-BR" w:bidi="pt-BR"/>
      </w:rPr>
      <mc:AlternateContent>
        <mc:Choice Requires="wps">
          <w:drawing>
            <wp:anchor distT="45720" distB="45720" distL="114300" distR="114300" simplePos="0" relativeHeight="251677696" behindDoc="1" locked="0" layoutInCell="1" allowOverlap="1" wp14:anchorId="61C2501C" wp14:editId="131E80B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77525" cy="1005840"/>
              <wp:effectExtent l="0" t="0" r="9525" b="3810"/>
              <wp:wrapNone/>
              <wp:docPr id="1" name="Caixa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C915A8" w14:textId="77777777" w:rsidR="007D55FA" w:rsidRPr="00EB2AC1" w:rsidRDefault="007D55FA" w:rsidP="00EB47F9">
                          <w:pPr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C2501C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7" type="#_x0000_t202" style="position:absolute;margin-left:0;margin-top:0;width:840.75pt;height:79.2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" fillcolor="#f0cda1" stroked="f">
              <v:fill opacity="32896f"/>
              <v:textbox inset="20mm,8mm">
                <w:txbxContent>
                  <w:p w14:paraId="63C915A8" w14:textId="77777777" w:rsidR="007D55FA" w:rsidRPr="00EB2AC1" w:rsidRDefault="007D55FA" w:rsidP="00EB47F9">
                    <w:pPr>
                      <w:rPr>
                        <w:lang w:val="pt-B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EB47F9">
      <w:rPr>
        <w:lang w:val="pt-BR" w:bidi="pt-BR"/>
      </w:rPr>
      <w:t xml:space="preserve"> </w:t>
    </w:r>
  </w:p>
  <w:p w14:paraId="127B3C88" w14:textId="77777777" w:rsidR="007D55FA" w:rsidRPr="00EB47F9" w:rsidRDefault="007D55FA" w:rsidP="00EB47F9">
    <w:pPr>
      <w:pStyle w:val="Cabealho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Commarcadore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Marcador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Marcador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Commarcadores"/>
      <w:lvlText w:val=""/>
      <w:lvlJc w:val="left"/>
      <w:pPr>
        <w:ind w:left="928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3D3C7B"/>
    <w:multiLevelType w:val="multilevel"/>
    <w:tmpl w:val="D2522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CA6C6F"/>
    <w:multiLevelType w:val="hybridMultilevel"/>
    <w:tmpl w:val="56149DB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F73937"/>
    <w:multiLevelType w:val="hybridMultilevel"/>
    <w:tmpl w:val="7EEA35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277AFC"/>
    <w:multiLevelType w:val="hybridMultilevel"/>
    <w:tmpl w:val="251E707C"/>
    <w:lvl w:ilvl="0" w:tplc="C7BC33B2">
      <w:start w:val="1"/>
      <w:numFmt w:val="bullet"/>
      <w:pStyle w:val="Marcador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448EF"/>
    <w:multiLevelType w:val="hybridMultilevel"/>
    <w:tmpl w:val="A92A2166"/>
    <w:lvl w:ilvl="0" w:tplc="A4583C36">
      <w:start w:val="1"/>
      <w:numFmt w:val="bullet"/>
      <w:pStyle w:val="Marcador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05C05"/>
    <w:multiLevelType w:val="hybridMultilevel"/>
    <w:tmpl w:val="52DAE0A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279EA"/>
    <w:multiLevelType w:val="hybridMultilevel"/>
    <w:tmpl w:val="A4B8BBF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AB07D67"/>
    <w:multiLevelType w:val="hybridMultilevel"/>
    <w:tmpl w:val="1548ABB6"/>
    <w:lvl w:ilvl="0" w:tplc="495A7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8"/>
  </w:num>
  <w:num w:numId="5">
    <w:abstractNumId w:val="1"/>
  </w:num>
  <w:num w:numId="6">
    <w:abstractNumId w:val="10"/>
  </w:num>
  <w:num w:numId="7">
    <w:abstractNumId w:val="0"/>
  </w:num>
  <w:num w:numId="8">
    <w:abstractNumId w:val="12"/>
  </w:num>
  <w:num w:numId="9">
    <w:abstractNumId w:val="11"/>
  </w:num>
  <w:num w:numId="10">
    <w:abstractNumId w:val="6"/>
  </w:num>
  <w:num w:numId="11">
    <w:abstractNumId w:val="4"/>
  </w:num>
  <w:num w:numId="12">
    <w:abstractNumId w:val="5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1A"/>
    <w:rsid w:val="0000092E"/>
    <w:rsid w:val="00012A83"/>
    <w:rsid w:val="00017C3C"/>
    <w:rsid w:val="00021F2E"/>
    <w:rsid w:val="00023F87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5DA2"/>
    <w:rsid w:val="000C06FD"/>
    <w:rsid w:val="000C0949"/>
    <w:rsid w:val="000C1C28"/>
    <w:rsid w:val="000C5872"/>
    <w:rsid w:val="000C70F1"/>
    <w:rsid w:val="000E0979"/>
    <w:rsid w:val="000E1544"/>
    <w:rsid w:val="001155CE"/>
    <w:rsid w:val="001225D9"/>
    <w:rsid w:val="001237CB"/>
    <w:rsid w:val="00124370"/>
    <w:rsid w:val="00160392"/>
    <w:rsid w:val="001A5429"/>
    <w:rsid w:val="001B1DAF"/>
    <w:rsid w:val="001C7F44"/>
    <w:rsid w:val="001D1C22"/>
    <w:rsid w:val="001E11F1"/>
    <w:rsid w:val="001E1E58"/>
    <w:rsid w:val="001F5E9D"/>
    <w:rsid w:val="00206719"/>
    <w:rsid w:val="00212B1B"/>
    <w:rsid w:val="00240312"/>
    <w:rsid w:val="00241D33"/>
    <w:rsid w:val="00247B17"/>
    <w:rsid w:val="00252E4A"/>
    <w:rsid w:val="002642A8"/>
    <w:rsid w:val="00265A8F"/>
    <w:rsid w:val="0026637B"/>
    <w:rsid w:val="002848C4"/>
    <w:rsid w:val="002A137B"/>
    <w:rsid w:val="0031130D"/>
    <w:rsid w:val="00314A6F"/>
    <w:rsid w:val="00334394"/>
    <w:rsid w:val="00345880"/>
    <w:rsid w:val="00346265"/>
    <w:rsid w:val="00347AF5"/>
    <w:rsid w:val="00360F98"/>
    <w:rsid w:val="00362478"/>
    <w:rsid w:val="00374421"/>
    <w:rsid w:val="00385D4D"/>
    <w:rsid w:val="003A0382"/>
    <w:rsid w:val="003B5758"/>
    <w:rsid w:val="003D04F0"/>
    <w:rsid w:val="003D59A7"/>
    <w:rsid w:val="003E32E8"/>
    <w:rsid w:val="003E78A7"/>
    <w:rsid w:val="003F0714"/>
    <w:rsid w:val="003F13B0"/>
    <w:rsid w:val="003F5F4A"/>
    <w:rsid w:val="00400698"/>
    <w:rsid w:val="00403423"/>
    <w:rsid w:val="004211AF"/>
    <w:rsid w:val="00423A18"/>
    <w:rsid w:val="004262DD"/>
    <w:rsid w:val="0042646F"/>
    <w:rsid w:val="00435096"/>
    <w:rsid w:val="0044031A"/>
    <w:rsid w:val="00440BF7"/>
    <w:rsid w:val="004411FB"/>
    <w:rsid w:val="00443212"/>
    <w:rsid w:val="004567E6"/>
    <w:rsid w:val="0046560E"/>
    <w:rsid w:val="00465797"/>
    <w:rsid w:val="00493EC0"/>
    <w:rsid w:val="00495909"/>
    <w:rsid w:val="004A3042"/>
    <w:rsid w:val="004A3797"/>
    <w:rsid w:val="004B5251"/>
    <w:rsid w:val="004C7B3E"/>
    <w:rsid w:val="00513832"/>
    <w:rsid w:val="00526C37"/>
    <w:rsid w:val="00530987"/>
    <w:rsid w:val="00533047"/>
    <w:rsid w:val="00575479"/>
    <w:rsid w:val="00577B45"/>
    <w:rsid w:val="00582502"/>
    <w:rsid w:val="005919AF"/>
    <w:rsid w:val="005A20E2"/>
    <w:rsid w:val="005B088A"/>
    <w:rsid w:val="005B5B61"/>
    <w:rsid w:val="005B6A1A"/>
    <w:rsid w:val="005D2146"/>
    <w:rsid w:val="005F58A5"/>
    <w:rsid w:val="005F6388"/>
    <w:rsid w:val="00614293"/>
    <w:rsid w:val="00614452"/>
    <w:rsid w:val="006315A5"/>
    <w:rsid w:val="006329E1"/>
    <w:rsid w:val="00633E73"/>
    <w:rsid w:val="0064045F"/>
    <w:rsid w:val="00655308"/>
    <w:rsid w:val="0065564B"/>
    <w:rsid w:val="00664450"/>
    <w:rsid w:val="006750B6"/>
    <w:rsid w:val="0068738C"/>
    <w:rsid w:val="006936EB"/>
    <w:rsid w:val="006B2383"/>
    <w:rsid w:val="006B4384"/>
    <w:rsid w:val="006C4F3C"/>
    <w:rsid w:val="006D0144"/>
    <w:rsid w:val="006D510F"/>
    <w:rsid w:val="006E3FC8"/>
    <w:rsid w:val="006E523A"/>
    <w:rsid w:val="006F35BA"/>
    <w:rsid w:val="00707756"/>
    <w:rsid w:val="007157EF"/>
    <w:rsid w:val="00730BAF"/>
    <w:rsid w:val="0073670F"/>
    <w:rsid w:val="00740FCE"/>
    <w:rsid w:val="00753E67"/>
    <w:rsid w:val="007979C9"/>
    <w:rsid w:val="007B099A"/>
    <w:rsid w:val="007B17C4"/>
    <w:rsid w:val="007B1F5A"/>
    <w:rsid w:val="007B3AB6"/>
    <w:rsid w:val="007B5AFF"/>
    <w:rsid w:val="007C136F"/>
    <w:rsid w:val="007C5AF4"/>
    <w:rsid w:val="007D55FA"/>
    <w:rsid w:val="007D5767"/>
    <w:rsid w:val="007F793B"/>
    <w:rsid w:val="0080689E"/>
    <w:rsid w:val="00807B66"/>
    <w:rsid w:val="00810DF6"/>
    <w:rsid w:val="00813EC8"/>
    <w:rsid w:val="00817F8C"/>
    <w:rsid w:val="00820A14"/>
    <w:rsid w:val="00827D85"/>
    <w:rsid w:val="0083175E"/>
    <w:rsid w:val="0083428B"/>
    <w:rsid w:val="00874BF7"/>
    <w:rsid w:val="00876F99"/>
    <w:rsid w:val="00877A44"/>
    <w:rsid w:val="008820B3"/>
    <w:rsid w:val="00886169"/>
    <w:rsid w:val="008925FC"/>
    <w:rsid w:val="008965F6"/>
    <w:rsid w:val="008A2B5E"/>
    <w:rsid w:val="008D3386"/>
    <w:rsid w:val="008D3518"/>
    <w:rsid w:val="008D764E"/>
    <w:rsid w:val="008F03F7"/>
    <w:rsid w:val="008F704C"/>
    <w:rsid w:val="0090206C"/>
    <w:rsid w:val="00902998"/>
    <w:rsid w:val="00906234"/>
    <w:rsid w:val="00912C1B"/>
    <w:rsid w:val="0092125E"/>
    <w:rsid w:val="00924319"/>
    <w:rsid w:val="00952A7A"/>
    <w:rsid w:val="00964780"/>
    <w:rsid w:val="00974BF8"/>
    <w:rsid w:val="009A3B33"/>
    <w:rsid w:val="009A45A0"/>
    <w:rsid w:val="009B35B5"/>
    <w:rsid w:val="009B3AAD"/>
    <w:rsid w:val="009B4773"/>
    <w:rsid w:val="009C018F"/>
    <w:rsid w:val="009D2556"/>
    <w:rsid w:val="009E55E1"/>
    <w:rsid w:val="00A14052"/>
    <w:rsid w:val="00A34F68"/>
    <w:rsid w:val="00A44EEF"/>
    <w:rsid w:val="00A630FD"/>
    <w:rsid w:val="00A74908"/>
    <w:rsid w:val="00A91213"/>
    <w:rsid w:val="00A960DC"/>
    <w:rsid w:val="00A9621B"/>
    <w:rsid w:val="00AA29B1"/>
    <w:rsid w:val="00AA66D7"/>
    <w:rsid w:val="00AC3653"/>
    <w:rsid w:val="00AE0241"/>
    <w:rsid w:val="00AE4F2E"/>
    <w:rsid w:val="00AE5008"/>
    <w:rsid w:val="00AF3026"/>
    <w:rsid w:val="00B26302"/>
    <w:rsid w:val="00B37B3B"/>
    <w:rsid w:val="00B44C47"/>
    <w:rsid w:val="00B56C1E"/>
    <w:rsid w:val="00B57756"/>
    <w:rsid w:val="00B57F4F"/>
    <w:rsid w:val="00B7636D"/>
    <w:rsid w:val="00B80CF1"/>
    <w:rsid w:val="00BA2A38"/>
    <w:rsid w:val="00BA31C4"/>
    <w:rsid w:val="00BA3E51"/>
    <w:rsid w:val="00BA6213"/>
    <w:rsid w:val="00BB02E6"/>
    <w:rsid w:val="00BD0C60"/>
    <w:rsid w:val="00BE4E11"/>
    <w:rsid w:val="00BF0BB0"/>
    <w:rsid w:val="00BF6313"/>
    <w:rsid w:val="00C17BCF"/>
    <w:rsid w:val="00C32072"/>
    <w:rsid w:val="00C3246A"/>
    <w:rsid w:val="00C5235A"/>
    <w:rsid w:val="00C645D1"/>
    <w:rsid w:val="00C65564"/>
    <w:rsid w:val="00CA223E"/>
    <w:rsid w:val="00CA61D8"/>
    <w:rsid w:val="00CD1D98"/>
    <w:rsid w:val="00CF1267"/>
    <w:rsid w:val="00D13200"/>
    <w:rsid w:val="00D26769"/>
    <w:rsid w:val="00D27091"/>
    <w:rsid w:val="00D27AF8"/>
    <w:rsid w:val="00D6543F"/>
    <w:rsid w:val="00D679AA"/>
    <w:rsid w:val="00D74E0C"/>
    <w:rsid w:val="00D86A0A"/>
    <w:rsid w:val="00D94688"/>
    <w:rsid w:val="00DB5935"/>
    <w:rsid w:val="00DB5A2E"/>
    <w:rsid w:val="00DC0528"/>
    <w:rsid w:val="00DC1104"/>
    <w:rsid w:val="00DC3A45"/>
    <w:rsid w:val="00DC7466"/>
    <w:rsid w:val="00DC7E1C"/>
    <w:rsid w:val="00DE3B7A"/>
    <w:rsid w:val="00DE65A2"/>
    <w:rsid w:val="00DF2DCC"/>
    <w:rsid w:val="00E01D0E"/>
    <w:rsid w:val="00E16215"/>
    <w:rsid w:val="00E30ABF"/>
    <w:rsid w:val="00E31650"/>
    <w:rsid w:val="00E35169"/>
    <w:rsid w:val="00E404DF"/>
    <w:rsid w:val="00E53724"/>
    <w:rsid w:val="00E55143"/>
    <w:rsid w:val="00E552C8"/>
    <w:rsid w:val="00E75006"/>
    <w:rsid w:val="00E757A0"/>
    <w:rsid w:val="00E819B6"/>
    <w:rsid w:val="00E84350"/>
    <w:rsid w:val="00E857E2"/>
    <w:rsid w:val="00E85863"/>
    <w:rsid w:val="00E91AE4"/>
    <w:rsid w:val="00EA431D"/>
    <w:rsid w:val="00EA5DAD"/>
    <w:rsid w:val="00EB2AC1"/>
    <w:rsid w:val="00EB47F9"/>
    <w:rsid w:val="00EC4BCD"/>
    <w:rsid w:val="00F20CA8"/>
    <w:rsid w:val="00F2600F"/>
    <w:rsid w:val="00F27352"/>
    <w:rsid w:val="00F273EA"/>
    <w:rsid w:val="00F33F5E"/>
    <w:rsid w:val="00F53A40"/>
    <w:rsid w:val="00F60840"/>
    <w:rsid w:val="00F75B86"/>
    <w:rsid w:val="00F77933"/>
    <w:rsid w:val="00F8411A"/>
    <w:rsid w:val="00FA0D95"/>
    <w:rsid w:val="00FB2A8F"/>
    <w:rsid w:val="00FC1405"/>
    <w:rsid w:val="00FF0913"/>
    <w:rsid w:val="00FF2704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A15B6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pt-PT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293"/>
  </w:style>
  <w:style w:type="paragraph" w:styleId="Ttulo1">
    <w:name w:val="heading 1"/>
    <w:basedOn w:val="Normal"/>
    <w:next w:val="Normal"/>
    <w:link w:val="Ttulo1Char"/>
    <w:uiPriority w:val="9"/>
    <w:qFormat/>
    <w:rsid w:val="00A14052"/>
    <w:pPr>
      <w:keepNext/>
      <w:keepLines/>
      <w:pageBreakBefore/>
      <w:pBdr>
        <w:bottom w:val="single" w:sz="24" w:space="4" w:color="F0CDA1" w:themeColor="accent1"/>
      </w:pBdr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har"/>
    <w:uiPriority w:val="9"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EB47F9"/>
    <w:pPr>
      <w:spacing w:before="0" w:after="0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Rodap">
    <w:name w:val="footer"/>
    <w:basedOn w:val="Normal"/>
    <w:link w:val="Rodap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RodapChar">
    <w:name w:val="Rodapé Char"/>
    <w:basedOn w:val="Fontepargpadro"/>
    <w:link w:val="Rodap"/>
    <w:uiPriority w:val="99"/>
    <w:rsid w:val="00347AF5"/>
    <w:rPr>
      <w:color w:val="595959" w:themeColor="text1" w:themeTint="A6"/>
      <w:sz w:val="18"/>
    </w:rPr>
  </w:style>
  <w:style w:type="character" w:styleId="TextodoEspaoReservado">
    <w:name w:val="Placeholder Text"/>
    <w:basedOn w:val="Fontepargpadro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813EC8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33F5E"/>
    <w:pPr>
      <w:numPr>
        <w:ilvl w:val="1"/>
      </w:numPr>
      <w:spacing w:after="0"/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har">
    <w:name w:val="Subtítulo Char"/>
    <w:basedOn w:val="Fontepargpadro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har">
    <w:name w:val="Título 1 Char"/>
    <w:basedOn w:val="Fontepargpadro"/>
    <w:link w:val="Ttulo1"/>
    <w:uiPriority w:val="9"/>
    <w:rsid w:val="00A14052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Padro">
    <w:name w:val="Padrã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argrafoda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e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e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eIntensa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elacomgrade">
    <w:name w:val="Table Grid"/>
    <w:basedOn w:val="Tabe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CabealhodoSumrio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Sumrio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Fontepargpadro"/>
    <w:uiPriority w:val="99"/>
    <w:unhideWhenUsed/>
    <w:rsid w:val="001E1E58"/>
    <w:rPr>
      <w:color w:val="000000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rio">
    <w:name w:val="annotation reference"/>
    <w:basedOn w:val="Fontepargpadro"/>
    <w:uiPriority w:val="99"/>
    <w:semiHidden/>
    <w:unhideWhenUsed/>
    <w:rsid w:val="007C136F"/>
    <w:rPr>
      <w:sz w:val="16"/>
      <w:szCs w:val="16"/>
    </w:rPr>
  </w:style>
  <w:style w:type="paragraph" w:styleId="SemEspaamento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Commarcadores">
    <w:name w:val="List Bullet"/>
    <w:basedOn w:val="Normal"/>
    <w:uiPriority w:val="99"/>
    <w:rsid w:val="00A14052"/>
    <w:pPr>
      <w:numPr>
        <w:numId w:val="1"/>
      </w:numPr>
      <w:spacing w:before="0" w:line="276" w:lineRule="auto"/>
      <w:ind w:left="340" w:hanging="340"/>
    </w:pPr>
  </w:style>
  <w:style w:type="paragraph" w:styleId="Numerada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Forte">
    <w:name w:val="Strong"/>
    <w:basedOn w:val="Fontepargpadro"/>
    <w:uiPriority w:val="22"/>
    <w:semiHidden/>
    <w:qFormat/>
    <w:rsid w:val="00BA31C4"/>
    <w:rPr>
      <w:b/>
      <w:bCs/>
    </w:rPr>
  </w:style>
  <w:style w:type="character" w:customStyle="1" w:styleId="Negrito">
    <w:name w:val="Negrito"/>
    <w:uiPriority w:val="1"/>
    <w:qFormat/>
    <w:rsid w:val="00BA31C4"/>
    <w:rPr>
      <w:b/>
      <w:bCs/>
    </w:rPr>
  </w:style>
  <w:style w:type="paragraph" w:styleId="Commarcadores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Ttulodogrfico1">
    <w:name w:val="Título do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ogrfico2">
    <w:name w:val="Título do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ogrfico3">
    <w:name w:val="Título do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ogrfico4">
    <w:name w:val="Título do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Marcadordegrfico">
    <w:name w:val="Marcador de gráfico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2">
    <w:name w:val="Marcador de gráfico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3">
    <w:name w:val="Marcador de gráfico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4">
    <w:name w:val="Marcador de gráfico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extodetabela">
    <w:name w:val="Texto de tabela"/>
    <w:basedOn w:val="Normal"/>
    <w:next w:val="Normal"/>
    <w:qFormat/>
    <w:rsid w:val="00A14052"/>
    <w:pPr>
      <w:spacing w:before="0" w:after="0" w:line="240" w:lineRule="auto"/>
    </w:pPr>
    <w:rPr>
      <w:sz w:val="16"/>
    </w:rPr>
  </w:style>
  <w:style w:type="paragraph" w:customStyle="1" w:styleId="Cabealhodatabela">
    <w:name w:val="Cabeçalho da tabela"/>
    <w:basedOn w:val="Normal"/>
    <w:qFormat/>
    <w:rsid w:val="0068738C"/>
    <w:pPr>
      <w:spacing w:before="0" w:after="0"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Cabealho2">
    <w:name w:val="Cabeçalho2"/>
    <w:basedOn w:val="Normal"/>
    <w:next w:val="Normal"/>
    <w:link w:val="CaracteresCabealho2"/>
    <w:qFormat/>
    <w:rsid w:val="00BA3E51"/>
    <w:pPr>
      <w:spacing w:before="0" w:after="0"/>
    </w:pPr>
    <w:rPr>
      <w:i/>
    </w:rPr>
  </w:style>
  <w:style w:type="paragraph" w:customStyle="1" w:styleId="Totaldatabela">
    <w:name w:val="Total da tabela"/>
    <w:basedOn w:val="Normal"/>
    <w:next w:val="Normal"/>
    <w:link w:val="CaracterestotaisdaTabela"/>
    <w:qFormat/>
    <w:rsid w:val="00A14052"/>
    <w:pPr>
      <w:spacing w:before="0" w:after="0"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Cabealho2">
    <w:name w:val="Caracteres Cabeçalho2"/>
    <w:basedOn w:val="Fontepargpadro"/>
    <w:link w:val="Cabealho2"/>
    <w:rsid w:val="00BA3E51"/>
    <w:rPr>
      <w:i/>
    </w:rPr>
  </w:style>
  <w:style w:type="character" w:customStyle="1" w:styleId="CaracterestotaisdaTabela">
    <w:name w:val="Caracteres totais da Tabela"/>
    <w:basedOn w:val="Fontepargpadro"/>
    <w:link w:val="Totaldatabela"/>
    <w:rsid w:val="00A14052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atabeladireita">
    <w:name w:val="Texto da tabela à direita"/>
    <w:basedOn w:val="Normal"/>
    <w:next w:val="Normal"/>
    <w:link w:val="Caracteredetextodatabeladireita"/>
    <w:qFormat/>
    <w:rsid w:val="0068738C"/>
    <w:pPr>
      <w:spacing w:before="0" w:after="0" w:line="240" w:lineRule="auto"/>
      <w:jc w:val="right"/>
    </w:pPr>
    <w:rPr>
      <w:sz w:val="16"/>
    </w:rPr>
  </w:style>
  <w:style w:type="paragraph" w:customStyle="1" w:styleId="Textodatabelaemnegrito">
    <w:name w:val="Texto da tabela em negrito"/>
    <w:basedOn w:val="Normal"/>
    <w:next w:val="Normal"/>
    <w:link w:val="Caracteredetextodatabelaemnegrito"/>
    <w:qFormat/>
    <w:rsid w:val="009C018F"/>
    <w:pPr>
      <w:spacing w:before="0" w:after="0" w:line="240" w:lineRule="auto"/>
    </w:pPr>
    <w:rPr>
      <w:b/>
      <w:sz w:val="18"/>
    </w:rPr>
  </w:style>
  <w:style w:type="character" w:customStyle="1" w:styleId="Caracteredetextodatabeladireita">
    <w:name w:val="Caractere de texto da tabela à direita"/>
    <w:basedOn w:val="Fontepargpadro"/>
    <w:link w:val="Textodatabeladireita"/>
    <w:rsid w:val="0068738C"/>
    <w:rPr>
      <w:sz w:val="16"/>
    </w:rPr>
  </w:style>
  <w:style w:type="character" w:customStyle="1" w:styleId="Caracteredetextodatabelaemnegrito">
    <w:name w:val="Caractere de texto da tabela em negrito"/>
    <w:basedOn w:val="Fontepargpadro"/>
    <w:link w:val="Textodatabelaemnegrito"/>
    <w:rsid w:val="009C018F"/>
    <w:rPr>
      <w:b/>
      <w:sz w:val="18"/>
    </w:rPr>
  </w:style>
  <w:style w:type="character" w:styleId="MenoPendente">
    <w:name w:val="Unresolved Mention"/>
    <w:basedOn w:val="Fontepargpadro"/>
    <w:uiPriority w:val="99"/>
    <w:semiHidden/>
    <w:unhideWhenUsed/>
    <w:rsid w:val="00C645D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6560E"/>
    <w:rPr>
      <w:color w:val="00000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062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pt-BR" w:eastAsia="pt-BR"/>
    </w:rPr>
  </w:style>
  <w:style w:type="character" w:customStyle="1" w:styleId="apple-tab-span">
    <w:name w:val="apple-tab-span"/>
    <w:basedOn w:val="Fontepargpadro"/>
    <w:rsid w:val="00FF2704"/>
  </w:style>
  <w:style w:type="paragraph" w:styleId="Sumrio3">
    <w:name w:val="toc 3"/>
    <w:basedOn w:val="Normal"/>
    <w:next w:val="Normal"/>
    <w:autoRedefine/>
    <w:uiPriority w:val="39"/>
    <w:unhideWhenUsed/>
    <w:rsid w:val="00DB5935"/>
    <w:pPr>
      <w:spacing w:before="0" w:after="100" w:line="259" w:lineRule="auto"/>
      <w:ind w:left="440"/>
    </w:pPr>
    <w:rPr>
      <w:rFonts w:eastAsiaTheme="minorEastAsia" w:cs="Times New Roman"/>
      <w:color w:val="auto"/>
      <w:sz w:val="22"/>
      <w:szCs w:val="22"/>
      <w:lang w:val="pt-BR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B3AA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B3AA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9B3AA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7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defesacivil.sc.gov.br/monitoramento-e-alerta-o-que-e/" TargetMode="External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image" Target="media/image6.png"/><Relationship Id="rId34" Type="http://schemas.openxmlformats.org/officeDocument/2006/relationships/hyperlink" Target="https://pt.wikipedia.org/wiki/HTML" TargetMode="External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zkteco.com.br/solucoes/visitantes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yperlink" Target="https://pt.wikipedia.org/wiki/Software" TargetMode="External"/><Relationship Id="rId37" Type="http://schemas.openxmlformats.org/officeDocument/2006/relationships/footer" Target="footer3.xml"/><Relationship Id="rId40" Type="http://schemas.openxmlformats.org/officeDocument/2006/relationships/footer" Target="footer5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pt.wikipedia.org/wiki/Servido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blog.leucotron.com.br/voce-sabe-como-funciona-um-sistema-pabx/?utm_source=blog&amp;utm_campaign=rc_blogpost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yperlink" Target="https://blog.groupsoftware.com.br/condominio-inteligente-2/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pt.wikipedia.org/wiki/HTTP" TargetMode="External"/><Relationship Id="rId38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os\AppData\Roaming\Microsoft\Templates\Plano%20de%20neg&#243;cios%20familia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E20821E51CC4B6499B43E85681ABE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76D5418-BBA0-431E-B7B6-CA715ED15EBB}"/>
      </w:docPartPr>
      <w:docPartBody>
        <w:p w:rsidR="00011B3C" w:rsidRDefault="00AE43DD">
          <w:pPr>
            <w:pStyle w:val="3E20821E51CC4B6499B43E85681ABE4D"/>
          </w:pPr>
          <w:r w:rsidRPr="00EB2AC1">
            <w:rPr>
              <w:noProof/>
              <w:lang w:bidi="pt-BR"/>
            </w:rPr>
            <w:t>NEGÓCIO DOMÉSTICO</w:t>
          </w:r>
        </w:p>
      </w:docPartBody>
    </w:docPart>
    <w:docPart>
      <w:docPartPr>
        <w:name w:val="ADCB202FA3B64FBEAEF5655B80B081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16DBE7-BB04-4F68-9215-7251D2811C26}"/>
      </w:docPartPr>
      <w:docPartBody>
        <w:p w:rsidR="00011B3C" w:rsidRDefault="00AE43DD">
          <w:pPr>
            <w:pStyle w:val="ADCB202FA3B64FBEAEF5655B80B081EF"/>
          </w:pPr>
          <w:r w:rsidRPr="00EB2AC1">
            <w:rPr>
              <w:rStyle w:val="TtuloChar"/>
              <w:noProof/>
              <w:lang w:bidi="pt-BR"/>
            </w:rPr>
            <w:t>SERVIÇOS PROFISSIONAIS</w:t>
          </w:r>
        </w:p>
      </w:docPartBody>
    </w:docPart>
    <w:docPart>
      <w:docPartPr>
        <w:name w:val="876D0951946541F8BA5E667035ED302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4E4CA9-5B02-4779-9F9E-9D9DBCF7A7F9}"/>
      </w:docPartPr>
      <w:docPartBody>
        <w:p w:rsidR="00011B3C" w:rsidRDefault="00AE43DD">
          <w:pPr>
            <w:pStyle w:val="876D0951946541F8BA5E667035ED302B"/>
          </w:pPr>
          <w:r w:rsidRPr="00EB2AC1">
            <w:rPr>
              <w:noProof/>
              <w:lang w:bidi="pt-BR"/>
            </w:rPr>
            <w:t>Plano de negócios</w:t>
          </w:r>
        </w:p>
        <w:bookmarkStart w:id="0" w:name="_Hlk786744"/>
        <w:bookmarkStart w:id="1" w:name="_Hlk786768"/>
        <w:bookmarkEnd w:id="0"/>
        <w:bookmarkEnd w:id="1"/>
      </w:docPartBody>
    </w:docPart>
    <w:docPart>
      <w:docPartPr>
        <w:name w:val="9C626EE7B05947939EC2F5A53B9564F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DF9661-EECB-411A-94D9-5F351B6F52EC}"/>
      </w:docPartPr>
      <w:docPartBody>
        <w:p w:rsidR="00011B3C" w:rsidRDefault="000C30BA" w:rsidP="000C30BA">
          <w:pPr>
            <w:pStyle w:val="9C626EE7B05947939EC2F5A53B9564FF"/>
          </w:pPr>
          <w:r w:rsidRPr="00EB2AC1">
            <w:rPr>
              <w:rStyle w:val="Negrito"/>
              <w:noProof/>
              <w:lang w:bidi="pt-BR"/>
            </w:rPr>
            <w:t>Oportunidade:</w:t>
          </w:r>
        </w:p>
      </w:docPartBody>
    </w:docPart>
    <w:docPart>
      <w:docPartPr>
        <w:name w:val="A31D06211BF24FF6BFA4C439D8D8B6A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47CB959-9A52-402E-961E-A332D190E4C5}"/>
      </w:docPartPr>
      <w:docPartBody>
        <w:p w:rsidR="00011B3C" w:rsidRDefault="000C30BA" w:rsidP="000C30BA">
          <w:pPr>
            <w:pStyle w:val="A31D06211BF24FF6BFA4C439D8D8B6A9"/>
          </w:pPr>
          <w:r w:rsidRPr="00EB2AC1">
            <w:rPr>
              <w:rStyle w:val="Negrito"/>
              <w:noProof/>
              <w:lang w:bidi="pt-BR"/>
            </w:rPr>
            <w:t>Missão:</w:t>
          </w:r>
        </w:p>
      </w:docPartBody>
    </w:docPart>
    <w:docPart>
      <w:docPartPr>
        <w:name w:val="DF95ECC525574572951F02893B2E2D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959AE5-D348-4BB0-850A-2012F7304B71}"/>
      </w:docPartPr>
      <w:docPartBody>
        <w:p w:rsidR="00011B3C" w:rsidRDefault="000C30BA" w:rsidP="000C30BA">
          <w:pPr>
            <w:pStyle w:val="DF95ECC525574572951F02893B2E2D11"/>
          </w:pPr>
          <w:r w:rsidRPr="00EB2AC1">
            <w:rPr>
              <w:rStyle w:val="Negrito"/>
              <w:noProof/>
              <w:lang w:bidi="pt-BR"/>
            </w:rPr>
            <w:t>Solução: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Commarcadore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Marcadordegrfico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Marcadordegrfico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Marcadordegrfico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Marcadordegrfico2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0BA"/>
    <w:rsid w:val="00011B3C"/>
    <w:rsid w:val="000C30BA"/>
    <w:rsid w:val="002209CA"/>
    <w:rsid w:val="00392651"/>
    <w:rsid w:val="006E2044"/>
    <w:rsid w:val="00AE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E20821E51CC4B6499B43E85681ABE4D">
    <w:name w:val="3E20821E51CC4B6499B43E85681ABE4D"/>
  </w:style>
  <w:style w:type="paragraph" w:styleId="Ttulo">
    <w:name w:val="Title"/>
    <w:basedOn w:val="Normal"/>
    <w:next w:val="Normal"/>
    <w:link w:val="TtuloChar"/>
    <w:uiPriority w:val="10"/>
    <w:qFormat/>
    <w:pPr>
      <w:spacing w:before="120"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pt-PT" w:eastAsia="en-US"/>
    </w:rPr>
  </w:style>
  <w:style w:type="paragraph" w:customStyle="1" w:styleId="ADCB202FA3B64FBEAEF5655B80B081EF">
    <w:name w:val="ADCB202FA3B64FBEAEF5655B80B081EF"/>
  </w:style>
  <w:style w:type="paragraph" w:customStyle="1" w:styleId="876D0951946541F8BA5E667035ED302B">
    <w:name w:val="876D0951946541F8BA5E667035ED302B"/>
  </w:style>
  <w:style w:type="paragraph" w:customStyle="1" w:styleId="8EE2584328E040CABA3FFAD47A6E01A1">
    <w:name w:val="8EE2584328E040CABA3FFAD47A6E01A1"/>
  </w:style>
  <w:style w:type="paragraph" w:customStyle="1" w:styleId="BB5F07E4CCD840F9940D4C2DBDA37AFB">
    <w:name w:val="BB5F07E4CCD840F9940D4C2DBDA37AFB"/>
  </w:style>
  <w:style w:type="paragraph" w:styleId="Commarcadores">
    <w:name w:val="List Bullet"/>
    <w:basedOn w:val="Normal"/>
    <w:uiPriority w:val="99"/>
    <w:pPr>
      <w:numPr>
        <w:numId w:val="1"/>
      </w:numPr>
      <w:spacing w:after="12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pt-PT" w:eastAsia="en-US"/>
    </w:rPr>
  </w:style>
  <w:style w:type="paragraph" w:customStyle="1" w:styleId="B3DCEDC7D0594F49A0C0B928D8537A8A">
    <w:name w:val="B3DCEDC7D0594F49A0C0B928D8537A8A"/>
  </w:style>
  <w:style w:type="paragraph" w:customStyle="1" w:styleId="4BA2862C69FA44328E8AD2A5144C3E10">
    <w:name w:val="4BA2862C69FA44328E8AD2A5144C3E10"/>
  </w:style>
  <w:style w:type="paragraph" w:customStyle="1" w:styleId="45E70AE200B04657AD374D28641FCEF4">
    <w:name w:val="45E70AE200B04657AD374D28641FCEF4"/>
  </w:style>
  <w:style w:type="paragraph" w:styleId="Numerada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pt-PT" w:eastAsia="en-US"/>
    </w:rPr>
  </w:style>
  <w:style w:type="paragraph" w:customStyle="1" w:styleId="E744EF6AC20E4DB4B860FFF8401C3DED">
    <w:name w:val="E744EF6AC20E4DB4B860FFF8401C3DED"/>
  </w:style>
  <w:style w:type="paragraph" w:customStyle="1" w:styleId="B04C24C451E64460B864CDB356478A65">
    <w:name w:val="B04C24C451E64460B864CDB356478A65"/>
  </w:style>
  <w:style w:type="paragraph" w:customStyle="1" w:styleId="648B7EA7F7474E5FAE560685155DFFB8">
    <w:name w:val="648B7EA7F7474E5FAE560685155DFFB8"/>
  </w:style>
  <w:style w:type="character" w:customStyle="1" w:styleId="Negrito">
    <w:name w:val="Negrito"/>
    <w:uiPriority w:val="1"/>
    <w:qFormat/>
    <w:rsid w:val="006E2044"/>
    <w:rPr>
      <w:b/>
      <w:bCs/>
    </w:rPr>
  </w:style>
  <w:style w:type="paragraph" w:customStyle="1" w:styleId="011DBBFA9FFC4A448D5F80BE6A333A9F">
    <w:name w:val="011DBBFA9FFC4A448D5F80BE6A333A9F"/>
  </w:style>
  <w:style w:type="paragraph" w:customStyle="1" w:styleId="EC288A8ACC9A4E9EAFA56711B085B1EA">
    <w:name w:val="EC288A8ACC9A4E9EAFA56711B085B1EA"/>
  </w:style>
  <w:style w:type="paragraph" w:customStyle="1" w:styleId="716163220BE843E08574F23B5BB2C645">
    <w:name w:val="716163220BE843E08574F23B5BB2C645"/>
  </w:style>
  <w:style w:type="paragraph" w:customStyle="1" w:styleId="3E830F9D3BE843E1B74CBF7517F9695E">
    <w:name w:val="3E830F9D3BE843E1B74CBF7517F9695E"/>
  </w:style>
  <w:style w:type="paragraph" w:customStyle="1" w:styleId="876DC356A9AC4EC0934EF89590095FD0">
    <w:name w:val="876DC356A9AC4EC0934EF89590095FD0"/>
  </w:style>
  <w:style w:type="paragraph" w:customStyle="1" w:styleId="A595FB5E9F3843F8A29C1B74BEC4699C">
    <w:name w:val="A595FB5E9F3843F8A29C1B74BEC4699C"/>
  </w:style>
  <w:style w:type="paragraph" w:customStyle="1" w:styleId="792E4D223E584D98A7CD2918C123DC5C">
    <w:name w:val="792E4D223E584D98A7CD2918C123DC5C"/>
  </w:style>
  <w:style w:type="paragraph" w:customStyle="1" w:styleId="16971E24F8F44796A4CEBA49845A8A2C">
    <w:name w:val="16971E24F8F44796A4CEBA49845A8A2C"/>
  </w:style>
  <w:style w:type="paragraph" w:customStyle="1" w:styleId="F58CF4EC5B934D95B66DA739FBC19C55">
    <w:name w:val="F58CF4EC5B934D95B66DA739FBC19C55"/>
  </w:style>
  <w:style w:type="paragraph" w:customStyle="1" w:styleId="76C1D68FF447401E982040EE5AF0B58D">
    <w:name w:val="76C1D68FF447401E982040EE5AF0B58D"/>
  </w:style>
  <w:style w:type="paragraph" w:customStyle="1" w:styleId="DF144A7F12D045AEBF19D2A01841A660">
    <w:name w:val="DF144A7F12D045AEBF19D2A01841A660"/>
  </w:style>
  <w:style w:type="paragraph" w:customStyle="1" w:styleId="9C2CB6954431410C911863768B75DD85">
    <w:name w:val="9C2CB6954431410C911863768B75DD85"/>
  </w:style>
  <w:style w:type="paragraph" w:customStyle="1" w:styleId="E15DFE6661B94C61B5771A8F3A353AD6">
    <w:name w:val="E15DFE6661B94C61B5771A8F3A353AD6"/>
  </w:style>
  <w:style w:type="paragraph" w:customStyle="1" w:styleId="4C8300A51E7A46CB9AA87B05B8084971">
    <w:name w:val="4C8300A51E7A46CB9AA87B05B8084971"/>
  </w:style>
  <w:style w:type="paragraph" w:customStyle="1" w:styleId="757E003BC9E14E82B8D495A4A3D20D68">
    <w:name w:val="757E003BC9E14E82B8D495A4A3D20D68"/>
  </w:style>
  <w:style w:type="paragraph" w:customStyle="1" w:styleId="7BCD56C3BDAE42CF9E304CEFBA0E7524">
    <w:name w:val="7BCD56C3BDAE42CF9E304CEFBA0E7524"/>
  </w:style>
  <w:style w:type="paragraph" w:customStyle="1" w:styleId="630E3C93E21442378DD3503C756A9199">
    <w:name w:val="630E3C93E21442378DD3503C756A9199"/>
  </w:style>
  <w:style w:type="paragraph" w:customStyle="1" w:styleId="05823735E5CE43C8BEF337552C2D14FC">
    <w:name w:val="05823735E5CE43C8BEF337552C2D14FC"/>
  </w:style>
  <w:style w:type="paragraph" w:customStyle="1" w:styleId="C2C5D8689D8E41D6A7348687D9BC068A">
    <w:name w:val="C2C5D8689D8E41D6A7348687D9BC068A"/>
  </w:style>
  <w:style w:type="paragraph" w:customStyle="1" w:styleId="863FFA845C32436F8BC0436596B945AC">
    <w:name w:val="863FFA845C32436F8BC0436596B945AC"/>
  </w:style>
  <w:style w:type="paragraph" w:customStyle="1" w:styleId="6B1EFA8CC53D46E9B48BD4C70C3058C6">
    <w:name w:val="6B1EFA8CC53D46E9B48BD4C70C3058C6"/>
  </w:style>
  <w:style w:type="paragraph" w:customStyle="1" w:styleId="F03C5BC642DD4C73BD842D95DE5DDA9D">
    <w:name w:val="F03C5BC642DD4C73BD842D95DE5DDA9D"/>
  </w:style>
  <w:style w:type="paragraph" w:customStyle="1" w:styleId="963EF709915D438EAAB2863C432F38D0">
    <w:name w:val="963EF709915D438EAAB2863C432F38D0"/>
  </w:style>
  <w:style w:type="paragraph" w:customStyle="1" w:styleId="5F0233379C474E4BAEF8168B9E9C585C">
    <w:name w:val="5F0233379C474E4BAEF8168B9E9C585C"/>
  </w:style>
  <w:style w:type="paragraph" w:customStyle="1" w:styleId="269ABCF620094AB9A0A42BF07E58B395">
    <w:name w:val="269ABCF620094AB9A0A42BF07E58B395"/>
  </w:style>
  <w:style w:type="paragraph" w:customStyle="1" w:styleId="0700EF85838848579D27837853E1A7C7">
    <w:name w:val="0700EF85838848579D27837853E1A7C7"/>
  </w:style>
  <w:style w:type="paragraph" w:customStyle="1" w:styleId="7732EECDFE1248F29C0405FF9365E648">
    <w:name w:val="7732EECDFE1248F29C0405FF9365E648"/>
  </w:style>
  <w:style w:type="paragraph" w:customStyle="1" w:styleId="FC60B4E944DB4F508A9219121DB1BB2F">
    <w:name w:val="FC60B4E944DB4F508A9219121DB1BB2F"/>
  </w:style>
  <w:style w:type="paragraph" w:customStyle="1" w:styleId="EC2F6B1D17AE450AA58EB5E25589D4D3">
    <w:name w:val="EC2F6B1D17AE450AA58EB5E25589D4D3"/>
  </w:style>
  <w:style w:type="paragraph" w:customStyle="1" w:styleId="8CEA2C7569B54CE7BE4BB0B99B9767B9">
    <w:name w:val="8CEA2C7569B54CE7BE4BB0B99B9767B9"/>
  </w:style>
  <w:style w:type="paragraph" w:customStyle="1" w:styleId="CB47142C894B4EACB1E76AB50FA87D08">
    <w:name w:val="CB47142C894B4EACB1E76AB50FA87D08"/>
  </w:style>
  <w:style w:type="paragraph" w:customStyle="1" w:styleId="BEBEBB4D65684137A0814F565A9B5921">
    <w:name w:val="BEBEBB4D65684137A0814F565A9B5921"/>
  </w:style>
  <w:style w:type="paragraph" w:customStyle="1" w:styleId="9F2AE34A08A44C40A6B49D4127F82D46">
    <w:name w:val="9F2AE34A08A44C40A6B49D4127F82D46"/>
  </w:style>
  <w:style w:type="paragraph" w:customStyle="1" w:styleId="2230A257735B4FC3B7D0F2BE6C8EDB37">
    <w:name w:val="2230A257735B4FC3B7D0F2BE6C8EDB37"/>
  </w:style>
  <w:style w:type="paragraph" w:customStyle="1" w:styleId="F3F5AE38F8E64A0B8AAE16702D5D6A09">
    <w:name w:val="F3F5AE38F8E64A0B8AAE16702D5D6A09"/>
  </w:style>
  <w:style w:type="paragraph" w:customStyle="1" w:styleId="AAB858E658F64C1B806608588ADA13E0">
    <w:name w:val="AAB858E658F64C1B806608588ADA13E0"/>
  </w:style>
  <w:style w:type="paragraph" w:customStyle="1" w:styleId="AAD389FCD84B4C538A932DADF5D63331">
    <w:name w:val="AAD389FCD84B4C538A932DADF5D63331"/>
  </w:style>
  <w:style w:type="paragraph" w:customStyle="1" w:styleId="C8DB08C4E0C846E8963EA1398FB4D7F7">
    <w:name w:val="C8DB08C4E0C846E8963EA1398FB4D7F7"/>
  </w:style>
  <w:style w:type="paragraph" w:customStyle="1" w:styleId="85A4F0F9678E49F39F8BF5902A96628B">
    <w:name w:val="85A4F0F9678E49F39F8BF5902A96628B"/>
  </w:style>
  <w:style w:type="paragraph" w:customStyle="1" w:styleId="A716CE2AEB7745EEBEF4FBDAC33EBCFD">
    <w:name w:val="A716CE2AEB7745EEBEF4FBDAC33EBCFD"/>
  </w:style>
  <w:style w:type="paragraph" w:customStyle="1" w:styleId="AA527DA782E24D1CB5B32BC033F87C65">
    <w:name w:val="AA527DA782E24D1CB5B32BC033F87C65"/>
  </w:style>
  <w:style w:type="paragraph" w:customStyle="1" w:styleId="59BAA6243ADF4E058C650D39B5390C48">
    <w:name w:val="59BAA6243ADF4E058C650D39B5390C48"/>
  </w:style>
  <w:style w:type="paragraph" w:customStyle="1" w:styleId="2F196C068CAB4F8DA055339AEDC53782">
    <w:name w:val="2F196C068CAB4F8DA055339AEDC53782"/>
  </w:style>
  <w:style w:type="paragraph" w:customStyle="1" w:styleId="0BB13F0487C141139EAB9A4796124C14">
    <w:name w:val="0BB13F0487C141139EAB9A4796124C14"/>
  </w:style>
  <w:style w:type="paragraph" w:customStyle="1" w:styleId="CE44E6F4971640BD956C2A9E476C472C">
    <w:name w:val="CE44E6F4971640BD956C2A9E476C472C"/>
  </w:style>
  <w:style w:type="paragraph" w:customStyle="1" w:styleId="0B5B5108A3934802891152586905DE6D">
    <w:name w:val="0B5B5108A3934802891152586905DE6D"/>
  </w:style>
  <w:style w:type="paragraph" w:customStyle="1" w:styleId="FD7E1F325EE148BFACFB5565989F4A5B">
    <w:name w:val="FD7E1F325EE148BFACFB5565989F4A5B"/>
  </w:style>
  <w:style w:type="paragraph" w:customStyle="1" w:styleId="C94DAF3D6E744EC8A5687E51B29F72B1">
    <w:name w:val="C94DAF3D6E744EC8A5687E51B29F72B1"/>
  </w:style>
  <w:style w:type="paragraph" w:customStyle="1" w:styleId="88944FE3182B4C77BB1DE8992F0C0261">
    <w:name w:val="88944FE3182B4C77BB1DE8992F0C0261"/>
  </w:style>
  <w:style w:type="paragraph" w:customStyle="1" w:styleId="72C7EE1948514C58BFF40CCDB10BA504">
    <w:name w:val="72C7EE1948514C58BFF40CCDB10BA504"/>
  </w:style>
  <w:style w:type="paragraph" w:customStyle="1" w:styleId="8DC126DDB65C4CB6B71C4EABF50DE875">
    <w:name w:val="8DC126DDB65C4CB6B71C4EABF50DE875"/>
  </w:style>
  <w:style w:type="paragraph" w:customStyle="1" w:styleId="15042ECAA3494BE1B1BA9676DA10E542">
    <w:name w:val="15042ECAA3494BE1B1BA9676DA10E542"/>
  </w:style>
  <w:style w:type="paragraph" w:customStyle="1" w:styleId="7E7F509A11AB4B9DADA769EE5C97E13A">
    <w:name w:val="7E7F509A11AB4B9DADA769EE5C97E13A"/>
  </w:style>
  <w:style w:type="paragraph" w:customStyle="1" w:styleId="CD8CC2D965314B8DB870913D9E55D415">
    <w:name w:val="CD8CC2D965314B8DB870913D9E55D415"/>
  </w:style>
  <w:style w:type="paragraph" w:customStyle="1" w:styleId="Marcadordegrfico">
    <w:name w:val="Marcador de gráfico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pt-PT" w:eastAsia="en-US"/>
    </w:rPr>
  </w:style>
  <w:style w:type="paragraph" w:customStyle="1" w:styleId="B3B24FCFFCDA43B4AE6ECE3BEA941558">
    <w:name w:val="B3B24FCFFCDA43B4AE6ECE3BEA941558"/>
  </w:style>
  <w:style w:type="paragraph" w:customStyle="1" w:styleId="A1424DE4D1214A0A9382D2D8CD460794">
    <w:name w:val="A1424DE4D1214A0A9382D2D8CD460794"/>
  </w:style>
  <w:style w:type="paragraph" w:customStyle="1" w:styleId="Marcadordegrfico2">
    <w:name w:val="Marcador de gráfico 2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pt-PT" w:eastAsia="en-US"/>
    </w:rPr>
  </w:style>
  <w:style w:type="paragraph" w:customStyle="1" w:styleId="06D80FC6F4A743A3A2532C833CA63693">
    <w:name w:val="06D80FC6F4A743A3A2532C833CA63693"/>
  </w:style>
  <w:style w:type="paragraph" w:customStyle="1" w:styleId="C651BB21606544DBBFEB8277E897397E">
    <w:name w:val="C651BB21606544DBBFEB8277E897397E"/>
  </w:style>
  <w:style w:type="paragraph" w:customStyle="1" w:styleId="Marcadordegrfico3">
    <w:name w:val="Marcador de gráfico 3"/>
    <w:basedOn w:val="Normal"/>
    <w:qFormat/>
    <w:pPr>
      <w:numPr>
        <w:numId w:val="5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pt-PT" w:eastAsia="en-US"/>
    </w:rPr>
  </w:style>
  <w:style w:type="paragraph" w:customStyle="1" w:styleId="C2F583E657C944678CE610062A139922">
    <w:name w:val="C2F583E657C944678CE610062A139922"/>
  </w:style>
  <w:style w:type="paragraph" w:customStyle="1" w:styleId="F4DE13F3770747D3852BB0342AC833CB">
    <w:name w:val="F4DE13F3770747D3852BB0342AC833CB"/>
  </w:style>
  <w:style w:type="paragraph" w:customStyle="1" w:styleId="Marcadordegrfico4">
    <w:name w:val="Marcador de gráfico 4"/>
    <w:basedOn w:val="Normal"/>
    <w:qFormat/>
    <w:pPr>
      <w:numPr>
        <w:numId w:val="6"/>
      </w:numPr>
      <w:spacing w:after="0" w:line="240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pt-PT" w:eastAsia="en-US"/>
    </w:rPr>
  </w:style>
  <w:style w:type="paragraph" w:customStyle="1" w:styleId="FAF0551687664EC8933278B251D6EE95">
    <w:name w:val="FAF0551687664EC8933278B251D6EE95"/>
  </w:style>
  <w:style w:type="paragraph" w:customStyle="1" w:styleId="31515F573376412995E7654E06F674C2">
    <w:name w:val="31515F573376412995E7654E06F674C2"/>
  </w:style>
  <w:style w:type="paragraph" w:customStyle="1" w:styleId="955936CB79B746F3977528B847F5F79A">
    <w:name w:val="955936CB79B746F3977528B847F5F79A"/>
  </w:style>
  <w:style w:type="paragraph" w:customStyle="1" w:styleId="E50B4D6E85984875959070495DAAA885">
    <w:name w:val="E50B4D6E85984875959070495DAAA885"/>
  </w:style>
  <w:style w:type="paragraph" w:customStyle="1" w:styleId="5BBAB6F4A7474EE78916694F80324485">
    <w:name w:val="5BBAB6F4A7474EE78916694F80324485"/>
  </w:style>
  <w:style w:type="paragraph" w:customStyle="1" w:styleId="F28BB40B503545BE8C009C4C62487DDA">
    <w:name w:val="F28BB40B503545BE8C009C4C62487DDA"/>
  </w:style>
  <w:style w:type="paragraph" w:customStyle="1" w:styleId="5983ED31111F496AA63631A01864B38C">
    <w:name w:val="5983ED31111F496AA63631A01864B38C"/>
  </w:style>
  <w:style w:type="paragraph" w:customStyle="1" w:styleId="345986E1F35344EA952BDDF9B07E086B">
    <w:name w:val="345986E1F35344EA952BDDF9B07E086B"/>
  </w:style>
  <w:style w:type="paragraph" w:customStyle="1" w:styleId="C138A2F90803470D8F1BBCD483694572">
    <w:name w:val="C138A2F90803470D8F1BBCD483694572"/>
  </w:style>
  <w:style w:type="paragraph" w:customStyle="1" w:styleId="D54B7F65DECA4B0EA3BF53988F4D7F21">
    <w:name w:val="D54B7F65DECA4B0EA3BF53988F4D7F21"/>
  </w:style>
  <w:style w:type="paragraph" w:customStyle="1" w:styleId="6A38D1DB54F6404FADF8A0449F277343">
    <w:name w:val="6A38D1DB54F6404FADF8A0449F277343"/>
  </w:style>
  <w:style w:type="paragraph" w:customStyle="1" w:styleId="3A37A632E1E94C419CADAD9B0DF3B619">
    <w:name w:val="3A37A632E1E94C419CADAD9B0DF3B619"/>
  </w:style>
  <w:style w:type="paragraph" w:customStyle="1" w:styleId="FA3BE8632D9A41FE813860C47713AF34">
    <w:name w:val="FA3BE8632D9A41FE813860C47713AF34"/>
  </w:style>
  <w:style w:type="paragraph" w:customStyle="1" w:styleId="A78C7BE7C5C5472C940BFB7C482457D6">
    <w:name w:val="A78C7BE7C5C5472C940BFB7C482457D6"/>
  </w:style>
  <w:style w:type="paragraph" w:customStyle="1" w:styleId="0A53C56ED94D4700A74C81BE950F5D25">
    <w:name w:val="0A53C56ED94D4700A74C81BE950F5D25"/>
  </w:style>
  <w:style w:type="paragraph" w:customStyle="1" w:styleId="047115C118514CA2AB7FB453EA721D06">
    <w:name w:val="047115C118514CA2AB7FB453EA721D06"/>
  </w:style>
  <w:style w:type="paragraph" w:customStyle="1" w:styleId="B3B3848997AF414A89759EF56EBD8AFB">
    <w:name w:val="B3B3848997AF414A89759EF56EBD8AFB"/>
  </w:style>
  <w:style w:type="paragraph" w:customStyle="1" w:styleId="B29EACA7C41F4DDAA23F96C7E95DCFC8">
    <w:name w:val="B29EACA7C41F4DDAA23F96C7E95DCFC8"/>
  </w:style>
  <w:style w:type="paragraph" w:customStyle="1" w:styleId="DDB3FEF924AE4EA89E93BECE9676EC09">
    <w:name w:val="DDB3FEF924AE4EA89E93BECE9676EC09"/>
  </w:style>
  <w:style w:type="paragraph" w:customStyle="1" w:styleId="7940A6D0F7724AC9B3C8F3AEBBB1B9A6">
    <w:name w:val="7940A6D0F7724AC9B3C8F3AEBBB1B9A6"/>
  </w:style>
  <w:style w:type="paragraph" w:customStyle="1" w:styleId="A5BA5C8F6F194F1DBA30FED150DB9110">
    <w:name w:val="A5BA5C8F6F194F1DBA30FED150DB9110"/>
  </w:style>
  <w:style w:type="paragraph" w:styleId="Commarcadores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  <w:szCs w:val="24"/>
      <w:lang w:val="pt-PT" w:eastAsia="en-US"/>
    </w:rPr>
  </w:style>
  <w:style w:type="paragraph" w:customStyle="1" w:styleId="6A530C18BB9940E5ABBD1429337CFBBC">
    <w:name w:val="6A530C18BB9940E5ABBD1429337CFBBC"/>
  </w:style>
  <w:style w:type="paragraph" w:customStyle="1" w:styleId="E06A6FAAE9BB44D7BB0B6EAF9F6F82EC">
    <w:name w:val="E06A6FAAE9BB44D7BB0B6EAF9F6F82EC"/>
  </w:style>
  <w:style w:type="paragraph" w:customStyle="1" w:styleId="1B1C632DB28F47E0A26DC55948CC581E">
    <w:name w:val="1B1C632DB28F47E0A26DC55948CC581E"/>
  </w:style>
  <w:style w:type="paragraph" w:customStyle="1" w:styleId="24776CA531EE4A3E8ACB9BEFB3D5DB68">
    <w:name w:val="24776CA531EE4A3E8ACB9BEFB3D5DB68"/>
  </w:style>
  <w:style w:type="paragraph" w:customStyle="1" w:styleId="DCD33BA535D04C008A86B602A8245B6B">
    <w:name w:val="DCD33BA535D04C008A86B602A8245B6B"/>
  </w:style>
  <w:style w:type="paragraph" w:customStyle="1" w:styleId="F2F81776E8334D6A9A1BA63C089B015B">
    <w:name w:val="F2F81776E8334D6A9A1BA63C089B015B"/>
  </w:style>
  <w:style w:type="paragraph" w:customStyle="1" w:styleId="8918C27230E94980AC326A0AC3BCFEB7">
    <w:name w:val="8918C27230E94980AC326A0AC3BCFEB7"/>
  </w:style>
  <w:style w:type="paragraph" w:customStyle="1" w:styleId="2BC614076C6C44F6BBAE7A1452258E84">
    <w:name w:val="2BC614076C6C44F6BBAE7A1452258E84"/>
  </w:style>
  <w:style w:type="paragraph" w:customStyle="1" w:styleId="ABDE85B31B39480A93ADF1BF9F3D194D">
    <w:name w:val="ABDE85B31B39480A93ADF1BF9F3D194D"/>
  </w:style>
  <w:style w:type="paragraph" w:customStyle="1" w:styleId="C7BD0EDE6E68433B8E82DE276D957158">
    <w:name w:val="C7BD0EDE6E68433B8E82DE276D957158"/>
  </w:style>
  <w:style w:type="paragraph" w:customStyle="1" w:styleId="73EEF3DDFC464AA9BB841E109860B7C7">
    <w:name w:val="73EEF3DDFC464AA9BB841E109860B7C7"/>
  </w:style>
  <w:style w:type="paragraph" w:customStyle="1" w:styleId="69BE3644370C46C191B552D90BB36659">
    <w:name w:val="69BE3644370C46C191B552D90BB36659"/>
  </w:style>
  <w:style w:type="paragraph" w:customStyle="1" w:styleId="3D1FFF2AE2FE4C68AB9AA30E6B110220">
    <w:name w:val="3D1FFF2AE2FE4C68AB9AA30E6B110220"/>
  </w:style>
  <w:style w:type="paragraph" w:customStyle="1" w:styleId="A6D9C645305D41F7A4C2B9814306601E">
    <w:name w:val="A6D9C645305D41F7A4C2B9814306601E"/>
  </w:style>
  <w:style w:type="paragraph" w:customStyle="1" w:styleId="22BFD1B0317940618336BBDE46522D34">
    <w:name w:val="22BFD1B0317940618336BBDE46522D34"/>
  </w:style>
  <w:style w:type="paragraph" w:customStyle="1" w:styleId="128C8C9163DF4B0188E323E3F21197E0">
    <w:name w:val="128C8C9163DF4B0188E323E3F21197E0"/>
  </w:style>
  <w:style w:type="paragraph" w:customStyle="1" w:styleId="4DAF5F32B9AD4452A0C06204AF622135">
    <w:name w:val="4DAF5F32B9AD4452A0C06204AF622135"/>
  </w:style>
  <w:style w:type="paragraph" w:customStyle="1" w:styleId="3BAC1E97D8EA479EBF323AA81B243604">
    <w:name w:val="3BAC1E97D8EA479EBF323AA81B243604"/>
  </w:style>
  <w:style w:type="paragraph" w:customStyle="1" w:styleId="673B75A84EE847B7A0085DAB0F055632">
    <w:name w:val="673B75A84EE847B7A0085DAB0F055632"/>
  </w:style>
  <w:style w:type="paragraph" w:customStyle="1" w:styleId="60F45CF55257467E9C32CC0015D94455">
    <w:name w:val="60F45CF55257467E9C32CC0015D94455"/>
  </w:style>
  <w:style w:type="paragraph" w:customStyle="1" w:styleId="ECC3348C639248F5A24960372C12492F">
    <w:name w:val="ECC3348C639248F5A24960372C12492F"/>
  </w:style>
  <w:style w:type="paragraph" w:customStyle="1" w:styleId="080DCD9DE477474A901A89BCDCCB4A71">
    <w:name w:val="080DCD9DE477474A901A89BCDCCB4A71"/>
  </w:style>
  <w:style w:type="paragraph" w:customStyle="1" w:styleId="A5DE99A4461048ECA2B9BE1F905061AA">
    <w:name w:val="A5DE99A4461048ECA2B9BE1F905061AA"/>
  </w:style>
  <w:style w:type="paragraph" w:customStyle="1" w:styleId="79B52C28550E490CA7EC63690319B4A7">
    <w:name w:val="79B52C28550E490CA7EC63690319B4A7"/>
  </w:style>
  <w:style w:type="paragraph" w:customStyle="1" w:styleId="900D72AA23BB4865A38743A5F5EEB39E">
    <w:name w:val="900D72AA23BB4865A38743A5F5EEB39E"/>
  </w:style>
  <w:style w:type="paragraph" w:customStyle="1" w:styleId="F6C57275D81746A78EA192E30E13F0AB">
    <w:name w:val="F6C57275D81746A78EA192E30E13F0AB"/>
  </w:style>
  <w:style w:type="paragraph" w:customStyle="1" w:styleId="F296DD1671B34826BFD7ABDED269BBE4">
    <w:name w:val="F296DD1671B34826BFD7ABDED269BBE4"/>
  </w:style>
  <w:style w:type="paragraph" w:customStyle="1" w:styleId="BCE78B12FF7C4069990E582258233551">
    <w:name w:val="BCE78B12FF7C4069990E582258233551"/>
  </w:style>
  <w:style w:type="paragraph" w:customStyle="1" w:styleId="AD0E9C4C6CB44E619FF566D8BE56C853">
    <w:name w:val="AD0E9C4C6CB44E619FF566D8BE56C853"/>
  </w:style>
  <w:style w:type="paragraph" w:customStyle="1" w:styleId="08236AE906EC4254A0780D0BF3F08565">
    <w:name w:val="08236AE906EC4254A0780D0BF3F08565"/>
  </w:style>
  <w:style w:type="paragraph" w:customStyle="1" w:styleId="AB0BCAD44FEB4D76BD1AE0FE7BB1D3B1">
    <w:name w:val="AB0BCAD44FEB4D76BD1AE0FE7BB1D3B1"/>
  </w:style>
  <w:style w:type="paragraph" w:customStyle="1" w:styleId="CCB862938BA64E2F95E9B831B0DBA383">
    <w:name w:val="CCB862938BA64E2F95E9B831B0DBA383"/>
  </w:style>
  <w:style w:type="paragraph" w:customStyle="1" w:styleId="8B83CB8328B442F28C215C6D8581B940">
    <w:name w:val="8B83CB8328B442F28C215C6D8581B940"/>
  </w:style>
  <w:style w:type="paragraph" w:customStyle="1" w:styleId="BE0C8262777D4C6082E7094F2ED5CFE8">
    <w:name w:val="BE0C8262777D4C6082E7094F2ED5CFE8"/>
  </w:style>
  <w:style w:type="paragraph" w:customStyle="1" w:styleId="17962B0C203B4E1FA0245EA1C95B6311">
    <w:name w:val="17962B0C203B4E1FA0245EA1C95B6311"/>
  </w:style>
  <w:style w:type="paragraph" w:customStyle="1" w:styleId="7D3C3E069F36473EB92276D14A3C6868">
    <w:name w:val="7D3C3E069F36473EB92276D14A3C6868"/>
  </w:style>
  <w:style w:type="paragraph" w:customStyle="1" w:styleId="4BE39F2DD2C847A389C589A68774CA36">
    <w:name w:val="4BE39F2DD2C847A389C589A68774CA36"/>
  </w:style>
  <w:style w:type="paragraph" w:customStyle="1" w:styleId="8DCE1620330C415D91234546CCDDF052">
    <w:name w:val="8DCE1620330C415D91234546CCDDF052"/>
  </w:style>
  <w:style w:type="paragraph" w:customStyle="1" w:styleId="2F56A5D94D3D4B0185E6DC403281E6BF">
    <w:name w:val="2F56A5D94D3D4B0185E6DC403281E6BF"/>
  </w:style>
  <w:style w:type="paragraph" w:customStyle="1" w:styleId="AB53846FEF66478EB419ED20A992741F">
    <w:name w:val="AB53846FEF66478EB419ED20A992741F"/>
  </w:style>
  <w:style w:type="paragraph" w:customStyle="1" w:styleId="FE1578F757BD4A6EB02C766B8070F9BD">
    <w:name w:val="FE1578F757BD4A6EB02C766B8070F9BD"/>
  </w:style>
  <w:style w:type="paragraph" w:customStyle="1" w:styleId="F52601D38E82455888761F64C9C02344">
    <w:name w:val="F52601D38E82455888761F64C9C02344"/>
  </w:style>
  <w:style w:type="paragraph" w:customStyle="1" w:styleId="F72FACB1BF1C4FAB9076867EA005243B">
    <w:name w:val="F72FACB1BF1C4FAB9076867EA005243B"/>
  </w:style>
  <w:style w:type="paragraph" w:customStyle="1" w:styleId="BCD9CE1830AD4DB2B4234FE5B5D53DB7">
    <w:name w:val="BCD9CE1830AD4DB2B4234FE5B5D53DB7"/>
  </w:style>
  <w:style w:type="paragraph" w:customStyle="1" w:styleId="86D03592EED542B8B6CA520D56936B83">
    <w:name w:val="86D03592EED542B8B6CA520D56936B83"/>
  </w:style>
  <w:style w:type="paragraph" w:customStyle="1" w:styleId="07551AD1DA094A0BAA6B887E21B7A09B">
    <w:name w:val="07551AD1DA094A0BAA6B887E21B7A09B"/>
  </w:style>
  <w:style w:type="paragraph" w:customStyle="1" w:styleId="A91E1AADD50B4D42BD446CBA066A6E19">
    <w:name w:val="A91E1AADD50B4D42BD446CBA066A6E19"/>
  </w:style>
  <w:style w:type="paragraph" w:customStyle="1" w:styleId="7C26D402C2EA491E8A042057FCBF8DDD">
    <w:name w:val="7C26D402C2EA491E8A042057FCBF8DDD"/>
  </w:style>
  <w:style w:type="paragraph" w:customStyle="1" w:styleId="536962C7B44A46DEB7EB07A40D48C7F5">
    <w:name w:val="536962C7B44A46DEB7EB07A40D48C7F5"/>
  </w:style>
  <w:style w:type="paragraph" w:customStyle="1" w:styleId="DE1465507A0842A79A8FB1E29997810E">
    <w:name w:val="DE1465507A0842A79A8FB1E29997810E"/>
  </w:style>
  <w:style w:type="paragraph" w:customStyle="1" w:styleId="CB3ABFD19ED1426AB5F26FF6BB66106C">
    <w:name w:val="CB3ABFD19ED1426AB5F26FF6BB66106C"/>
  </w:style>
  <w:style w:type="paragraph" w:customStyle="1" w:styleId="7D4CD9FECDC447349774746F0455D5C1">
    <w:name w:val="7D4CD9FECDC447349774746F0455D5C1"/>
  </w:style>
  <w:style w:type="paragraph" w:customStyle="1" w:styleId="5EE217B67D024162B9C626B54F3AF323">
    <w:name w:val="5EE217B67D024162B9C626B54F3AF323"/>
  </w:style>
  <w:style w:type="paragraph" w:customStyle="1" w:styleId="D04752E3789C44F987526CC0D6DDCB4C">
    <w:name w:val="D04752E3789C44F987526CC0D6DDCB4C"/>
  </w:style>
  <w:style w:type="paragraph" w:customStyle="1" w:styleId="C18B9ED70D6E46FAA875FF0B27A85287">
    <w:name w:val="C18B9ED70D6E46FAA875FF0B27A85287"/>
  </w:style>
  <w:style w:type="paragraph" w:customStyle="1" w:styleId="5C5A322B483D42B3BE6E559D5A3570F3">
    <w:name w:val="5C5A322B483D42B3BE6E559D5A3570F3"/>
  </w:style>
  <w:style w:type="paragraph" w:customStyle="1" w:styleId="D3CF8E7DA7C54D59BF4A4B2DDABF48BF">
    <w:name w:val="D3CF8E7DA7C54D59BF4A4B2DDABF48BF"/>
  </w:style>
  <w:style w:type="paragraph" w:customStyle="1" w:styleId="21A41354CC024D4ABB178B7E92933F5E">
    <w:name w:val="21A41354CC024D4ABB178B7E92933F5E"/>
  </w:style>
  <w:style w:type="paragraph" w:customStyle="1" w:styleId="FE99D591877743B184ABD3FB51E7AD30">
    <w:name w:val="FE99D591877743B184ABD3FB51E7AD30"/>
  </w:style>
  <w:style w:type="paragraph" w:customStyle="1" w:styleId="6A58820D7F2A41DD8FBCA0E7D7B5CD4D">
    <w:name w:val="6A58820D7F2A41DD8FBCA0E7D7B5CD4D"/>
  </w:style>
  <w:style w:type="paragraph" w:customStyle="1" w:styleId="74863BB35B1F435EB378CB0411F3ED1D">
    <w:name w:val="74863BB35B1F435EB378CB0411F3ED1D"/>
  </w:style>
  <w:style w:type="paragraph" w:customStyle="1" w:styleId="003B86CD27F44DE9B7DA8D78E71F2BEE">
    <w:name w:val="003B86CD27F44DE9B7DA8D78E71F2BEE"/>
  </w:style>
  <w:style w:type="paragraph" w:customStyle="1" w:styleId="C9CA23289F7E4B3A8230FF2E214A46AD">
    <w:name w:val="C9CA23289F7E4B3A8230FF2E214A46AD"/>
  </w:style>
  <w:style w:type="paragraph" w:customStyle="1" w:styleId="A88DCB5F2C8D4D53ADBDFAE9B8859C1D">
    <w:name w:val="A88DCB5F2C8D4D53ADBDFAE9B8859C1D"/>
  </w:style>
  <w:style w:type="paragraph" w:customStyle="1" w:styleId="84B2A30CC3454B9FAE7AF1A8AF5E4D75">
    <w:name w:val="84B2A30CC3454B9FAE7AF1A8AF5E4D75"/>
  </w:style>
  <w:style w:type="paragraph" w:customStyle="1" w:styleId="FE38040872EB45E08483FECA245F39C1">
    <w:name w:val="FE38040872EB45E08483FECA245F39C1"/>
  </w:style>
  <w:style w:type="paragraph" w:customStyle="1" w:styleId="3570C8C02F834E6890D020263D9DEC85">
    <w:name w:val="3570C8C02F834E6890D020263D9DEC85"/>
  </w:style>
  <w:style w:type="paragraph" w:customStyle="1" w:styleId="5F168B2C55DC4345B9D1F5FE6102E265">
    <w:name w:val="5F168B2C55DC4345B9D1F5FE6102E265"/>
  </w:style>
  <w:style w:type="paragraph" w:customStyle="1" w:styleId="1F2022D01EE44299B7DA60DC104EAB3B">
    <w:name w:val="1F2022D01EE44299B7DA60DC104EAB3B"/>
  </w:style>
  <w:style w:type="paragraph" w:customStyle="1" w:styleId="4222DED225294B0DB6E6D175508820A8">
    <w:name w:val="4222DED225294B0DB6E6D175508820A8"/>
  </w:style>
  <w:style w:type="paragraph" w:customStyle="1" w:styleId="45CAA6FC524F4B7282B66EF80BDD0BF4">
    <w:name w:val="45CAA6FC524F4B7282B66EF80BDD0BF4"/>
  </w:style>
  <w:style w:type="paragraph" w:customStyle="1" w:styleId="14E2D497A1F94737943846587CA3FCDB">
    <w:name w:val="14E2D497A1F94737943846587CA3FCDB"/>
  </w:style>
  <w:style w:type="paragraph" w:customStyle="1" w:styleId="0261BF68A0D44D6AB6A0D8FF49FA2436">
    <w:name w:val="0261BF68A0D44D6AB6A0D8FF49FA2436"/>
  </w:style>
  <w:style w:type="paragraph" w:customStyle="1" w:styleId="8CBDD158524E4FC59C24197A9450DABC">
    <w:name w:val="8CBDD158524E4FC59C24197A9450DABC"/>
  </w:style>
  <w:style w:type="paragraph" w:customStyle="1" w:styleId="12F2618FE9F945F6927A7C0AF4A67614">
    <w:name w:val="12F2618FE9F945F6927A7C0AF4A67614"/>
  </w:style>
  <w:style w:type="paragraph" w:customStyle="1" w:styleId="DBD15D8AE2A94D6F946E6CA2341CE4DF">
    <w:name w:val="DBD15D8AE2A94D6F946E6CA2341CE4DF"/>
  </w:style>
  <w:style w:type="paragraph" w:customStyle="1" w:styleId="E0D8C18010EB4AC79BB7015F60D11F9A">
    <w:name w:val="E0D8C18010EB4AC79BB7015F60D11F9A"/>
  </w:style>
  <w:style w:type="paragraph" w:customStyle="1" w:styleId="B90AF22C299344199249057C04F362FC">
    <w:name w:val="B90AF22C299344199249057C04F362FC"/>
  </w:style>
  <w:style w:type="paragraph" w:customStyle="1" w:styleId="01DAAAC4625F4A05BF1FA9F9A25959CB">
    <w:name w:val="01DAAAC4625F4A05BF1FA9F9A25959CB"/>
  </w:style>
  <w:style w:type="paragraph" w:customStyle="1" w:styleId="F51F40E3B6F34E849DE43F7537B39875">
    <w:name w:val="F51F40E3B6F34E849DE43F7537B39875"/>
  </w:style>
  <w:style w:type="paragraph" w:customStyle="1" w:styleId="048AE8E405A34E3096A1DF134F107FD8">
    <w:name w:val="048AE8E405A34E3096A1DF134F107FD8"/>
  </w:style>
  <w:style w:type="paragraph" w:customStyle="1" w:styleId="36634CB387B149069BF94614D7CC1CC7">
    <w:name w:val="36634CB387B149069BF94614D7CC1CC7"/>
  </w:style>
  <w:style w:type="paragraph" w:customStyle="1" w:styleId="644AE858B27341078FAC45F9D714469B">
    <w:name w:val="644AE858B27341078FAC45F9D714469B"/>
  </w:style>
  <w:style w:type="paragraph" w:customStyle="1" w:styleId="947711704E784AC3A2988C184ADCE22F">
    <w:name w:val="947711704E784AC3A2988C184ADCE22F"/>
  </w:style>
  <w:style w:type="paragraph" w:customStyle="1" w:styleId="568D6AB2C5494AD6939E66F43B772ACA">
    <w:name w:val="568D6AB2C5494AD6939E66F43B772ACA"/>
  </w:style>
  <w:style w:type="paragraph" w:customStyle="1" w:styleId="7191FF7302E0446DA1C9DE2112CA5B38">
    <w:name w:val="7191FF7302E0446DA1C9DE2112CA5B38"/>
  </w:style>
  <w:style w:type="paragraph" w:customStyle="1" w:styleId="DB5608A409AC49CB80D7A445E930F0D7">
    <w:name w:val="DB5608A409AC49CB80D7A445E930F0D7"/>
  </w:style>
  <w:style w:type="paragraph" w:customStyle="1" w:styleId="FBA028002EA5408290CA7ECDCE38C7B9">
    <w:name w:val="FBA028002EA5408290CA7ECDCE38C7B9"/>
  </w:style>
  <w:style w:type="paragraph" w:customStyle="1" w:styleId="F0A0E6B5CCEB480580213082BE6E240A">
    <w:name w:val="F0A0E6B5CCEB480580213082BE6E240A"/>
  </w:style>
  <w:style w:type="paragraph" w:customStyle="1" w:styleId="7EFB04D72D4C4076899AA29089FB846B">
    <w:name w:val="7EFB04D72D4C4076899AA29089FB846B"/>
  </w:style>
  <w:style w:type="paragraph" w:customStyle="1" w:styleId="D18711A8911D41B8927913E938A3BA2C">
    <w:name w:val="D18711A8911D41B8927913E938A3BA2C"/>
  </w:style>
  <w:style w:type="paragraph" w:customStyle="1" w:styleId="6D735644307E414AA485921B88CCF240">
    <w:name w:val="6D735644307E414AA485921B88CCF240"/>
  </w:style>
  <w:style w:type="paragraph" w:customStyle="1" w:styleId="7DACCD66638F48FFAD935D31AAD71A53">
    <w:name w:val="7DACCD66638F48FFAD935D31AAD71A53"/>
  </w:style>
  <w:style w:type="paragraph" w:customStyle="1" w:styleId="8491D8A0E5FF486689A84B8938EA421F">
    <w:name w:val="8491D8A0E5FF486689A84B8938EA421F"/>
  </w:style>
  <w:style w:type="paragraph" w:customStyle="1" w:styleId="3DF87401DF3D41B8BCC18C0286C73CBC">
    <w:name w:val="3DF87401DF3D41B8BCC18C0286C73CBC"/>
  </w:style>
  <w:style w:type="paragraph" w:customStyle="1" w:styleId="59F5E5071B6A407BB89FD15B81E41E59">
    <w:name w:val="59F5E5071B6A407BB89FD15B81E41E59"/>
  </w:style>
  <w:style w:type="paragraph" w:customStyle="1" w:styleId="DFA45A5EF91042A8A18EC88CB79BC878">
    <w:name w:val="DFA45A5EF91042A8A18EC88CB79BC878"/>
  </w:style>
  <w:style w:type="paragraph" w:customStyle="1" w:styleId="A0AFE5B505A6490D8FA9CA1A181465FC">
    <w:name w:val="A0AFE5B505A6490D8FA9CA1A181465FC"/>
  </w:style>
  <w:style w:type="paragraph" w:customStyle="1" w:styleId="ADF177601629485CBE4255DBD9D6DF8D">
    <w:name w:val="ADF177601629485CBE4255DBD9D6DF8D"/>
  </w:style>
  <w:style w:type="paragraph" w:customStyle="1" w:styleId="2F7D84EB606D49DCAD254DA2ADADDB45">
    <w:name w:val="2F7D84EB606D49DCAD254DA2ADADDB45"/>
  </w:style>
  <w:style w:type="paragraph" w:customStyle="1" w:styleId="BE9EAA640FF64C899AF2E517B97EBEBD">
    <w:name w:val="BE9EAA640FF64C899AF2E517B97EBEBD"/>
  </w:style>
  <w:style w:type="paragraph" w:customStyle="1" w:styleId="0252B90AF6FE440F8E53447E269478C1">
    <w:name w:val="0252B90AF6FE440F8E53447E269478C1"/>
  </w:style>
  <w:style w:type="paragraph" w:customStyle="1" w:styleId="0641388058AD4EA6B959720F7E94137E">
    <w:name w:val="0641388058AD4EA6B959720F7E94137E"/>
  </w:style>
  <w:style w:type="paragraph" w:customStyle="1" w:styleId="341EDBFE9BB04BEA9168EC801204B862">
    <w:name w:val="341EDBFE9BB04BEA9168EC801204B862"/>
  </w:style>
  <w:style w:type="paragraph" w:customStyle="1" w:styleId="710E04810D3449DABF5AF65E5A8A951B">
    <w:name w:val="710E04810D3449DABF5AF65E5A8A951B"/>
  </w:style>
  <w:style w:type="paragraph" w:customStyle="1" w:styleId="429811503E3C443FA398B8B632F23856">
    <w:name w:val="429811503E3C443FA398B8B632F23856"/>
  </w:style>
  <w:style w:type="paragraph" w:customStyle="1" w:styleId="EA31E30469124BB48CAB379EC57111D0">
    <w:name w:val="EA31E30469124BB48CAB379EC57111D0"/>
  </w:style>
  <w:style w:type="paragraph" w:customStyle="1" w:styleId="C5FDE400822B49139379757D12EF9F4C">
    <w:name w:val="C5FDE400822B49139379757D12EF9F4C"/>
  </w:style>
  <w:style w:type="paragraph" w:customStyle="1" w:styleId="5DE690327B854FA993BDB82C520D2167">
    <w:name w:val="5DE690327B854FA993BDB82C520D2167"/>
  </w:style>
  <w:style w:type="paragraph" w:customStyle="1" w:styleId="22E6E126184D467D9581B7C906A5308C">
    <w:name w:val="22E6E126184D467D9581B7C906A5308C"/>
  </w:style>
  <w:style w:type="paragraph" w:customStyle="1" w:styleId="615029967C7F44D7BA0E46D23E65BE6C">
    <w:name w:val="615029967C7F44D7BA0E46D23E65BE6C"/>
  </w:style>
  <w:style w:type="paragraph" w:customStyle="1" w:styleId="C6001CAA82A040F6B31423B51E28F0E7">
    <w:name w:val="C6001CAA82A040F6B31423B51E28F0E7"/>
  </w:style>
  <w:style w:type="paragraph" w:customStyle="1" w:styleId="CB36E850555E4BAA86419A42CC39F0FE">
    <w:name w:val="CB36E850555E4BAA86419A42CC39F0FE"/>
  </w:style>
  <w:style w:type="paragraph" w:customStyle="1" w:styleId="5C7487CA541A4FAEA7B82949F761F76D">
    <w:name w:val="5C7487CA541A4FAEA7B82949F761F76D"/>
  </w:style>
  <w:style w:type="paragraph" w:customStyle="1" w:styleId="00D6F1CF5ED5484786DABD6D5EDA909E">
    <w:name w:val="00D6F1CF5ED5484786DABD6D5EDA909E"/>
  </w:style>
  <w:style w:type="paragraph" w:customStyle="1" w:styleId="9E3360E0ED9844498CD6415FAE0ED292">
    <w:name w:val="9E3360E0ED9844498CD6415FAE0ED292"/>
  </w:style>
  <w:style w:type="paragraph" w:customStyle="1" w:styleId="E648CD6B62C2405FB081271E1DC01196">
    <w:name w:val="E648CD6B62C2405FB081271E1DC01196"/>
  </w:style>
  <w:style w:type="paragraph" w:customStyle="1" w:styleId="4D4395718D6C4010ACD16E61BB4B3A61">
    <w:name w:val="4D4395718D6C4010ACD16E61BB4B3A61"/>
  </w:style>
  <w:style w:type="paragraph" w:customStyle="1" w:styleId="E956E03602E84C5F89F9D917547B1D51">
    <w:name w:val="E956E03602E84C5F89F9D917547B1D51"/>
  </w:style>
  <w:style w:type="paragraph" w:customStyle="1" w:styleId="CC7320BC82784B25BB7F71F687F77ED1">
    <w:name w:val="CC7320BC82784B25BB7F71F687F77ED1"/>
  </w:style>
  <w:style w:type="paragraph" w:customStyle="1" w:styleId="83E633E8607746B98C0DDA4CB0EF4ADF">
    <w:name w:val="83E633E8607746B98C0DDA4CB0EF4ADF"/>
  </w:style>
  <w:style w:type="paragraph" w:customStyle="1" w:styleId="FC54EF8CC3384408841EC47CD62E2269">
    <w:name w:val="FC54EF8CC3384408841EC47CD62E2269"/>
  </w:style>
  <w:style w:type="paragraph" w:customStyle="1" w:styleId="DAD0916B8619477ABE7B1592A05AE46F">
    <w:name w:val="DAD0916B8619477ABE7B1592A05AE46F"/>
  </w:style>
  <w:style w:type="paragraph" w:customStyle="1" w:styleId="3411AEBB8C6E4F31968B02A3129FB6DE">
    <w:name w:val="3411AEBB8C6E4F31968B02A3129FB6DE"/>
  </w:style>
  <w:style w:type="paragraph" w:customStyle="1" w:styleId="64C18A59908440CEA9F10681D67497A8">
    <w:name w:val="64C18A59908440CEA9F10681D67497A8"/>
  </w:style>
  <w:style w:type="paragraph" w:customStyle="1" w:styleId="308E283724124D65832041FC6A9CA91E">
    <w:name w:val="308E283724124D65832041FC6A9CA91E"/>
  </w:style>
  <w:style w:type="paragraph" w:customStyle="1" w:styleId="8704FCD921CF47DDAF6A9ED7CD52A38A">
    <w:name w:val="8704FCD921CF47DDAF6A9ED7CD52A38A"/>
  </w:style>
  <w:style w:type="paragraph" w:customStyle="1" w:styleId="83F5DF8F400A4CB69ADE9026D90B9864">
    <w:name w:val="83F5DF8F400A4CB69ADE9026D90B9864"/>
  </w:style>
  <w:style w:type="paragraph" w:customStyle="1" w:styleId="1A7BAE7A20344E7E9EB3BA5D26432582">
    <w:name w:val="1A7BAE7A20344E7E9EB3BA5D26432582"/>
  </w:style>
  <w:style w:type="paragraph" w:customStyle="1" w:styleId="6E8B849199A8409B8A0D5FB54894806D">
    <w:name w:val="6E8B849199A8409B8A0D5FB54894806D"/>
  </w:style>
  <w:style w:type="paragraph" w:customStyle="1" w:styleId="78FC532CFB9F4FA0904500A3EDA58D2A">
    <w:name w:val="78FC532CFB9F4FA0904500A3EDA58D2A"/>
  </w:style>
  <w:style w:type="paragraph" w:customStyle="1" w:styleId="EF719051B0824FE88E6D2034E05E68F4">
    <w:name w:val="EF719051B0824FE88E6D2034E05E68F4"/>
  </w:style>
  <w:style w:type="paragraph" w:customStyle="1" w:styleId="5EFE97AF1D0E48E7A903D9BCA24E67C1">
    <w:name w:val="5EFE97AF1D0E48E7A903D9BCA24E67C1"/>
  </w:style>
  <w:style w:type="paragraph" w:customStyle="1" w:styleId="5D712A1E239949A4B222D215E6348C2B">
    <w:name w:val="5D712A1E239949A4B222D215E6348C2B"/>
  </w:style>
  <w:style w:type="paragraph" w:customStyle="1" w:styleId="A28D18C00F8B4EB980E59C76F3372DCF">
    <w:name w:val="A28D18C00F8B4EB980E59C76F3372DCF"/>
  </w:style>
  <w:style w:type="paragraph" w:customStyle="1" w:styleId="F78DF9CE20BA4D2CA73AF746CA24FED3">
    <w:name w:val="F78DF9CE20BA4D2CA73AF746CA24FED3"/>
  </w:style>
  <w:style w:type="paragraph" w:customStyle="1" w:styleId="A0581AE6E4DB40F3A662AFC1409F10D8">
    <w:name w:val="A0581AE6E4DB40F3A662AFC1409F10D8"/>
  </w:style>
  <w:style w:type="paragraph" w:customStyle="1" w:styleId="17CB687F446744909898B47290044781">
    <w:name w:val="17CB687F446744909898B47290044781"/>
  </w:style>
  <w:style w:type="paragraph" w:customStyle="1" w:styleId="430B49752FC947D6859E26B247461095">
    <w:name w:val="430B49752FC947D6859E26B247461095"/>
  </w:style>
  <w:style w:type="paragraph" w:customStyle="1" w:styleId="A60BBD0BD4974453BCDC208DC8DEBA07">
    <w:name w:val="A60BBD0BD4974453BCDC208DC8DEBA07"/>
  </w:style>
  <w:style w:type="paragraph" w:customStyle="1" w:styleId="2F89221002F5416691E7FD0418D0C57C">
    <w:name w:val="2F89221002F5416691E7FD0418D0C57C"/>
  </w:style>
  <w:style w:type="paragraph" w:customStyle="1" w:styleId="9456D359A0914B27BA9A878E2125A683">
    <w:name w:val="9456D359A0914B27BA9A878E2125A683"/>
  </w:style>
  <w:style w:type="paragraph" w:customStyle="1" w:styleId="2339C24DFA6E4B54A2E37529BD643F7E">
    <w:name w:val="2339C24DFA6E4B54A2E37529BD643F7E"/>
  </w:style>
  <w:style w:type="paragraph" w:customStyle="1" w:styleId="54D5EE1EA7A44F7085DEB60FA3051211">
    <w:name w:val="54D5EE1EA7A44F7085DEB60FA3051211"/>
  </w:style>
  <w:style w:type="paragraph" w:customStyle="1" w:styleId="A3894DAD22B74E5FA5B36C2DE96060B8">
    <w:name w:val="A3894DAD22B74E5FA5B36C2DE96060B8"/>
  </w:style>
  <w:style w:type="paragraph" w:customStyle="1" w:styleId="7581B6A417C945B2ACDF845F7296A6C9">
    <w:name w:val="7581B6A417C945B2ACDF845F7296A6C9"/>
  </w:style>
  <w:style w:type="paragraph" w:customStyle="1" w:styleId="9CB8E63E7BA348A8848745767D7A651B">
    <w:name w:val="9CB8E63E7BA348A8848745767D7A651B"/>
  </w:style>
  <w:style w:type="paragraph" w:customStyle="1" w:styleId="8D734F575715451DAC540EE072C115E8">
    <w:name w:val="8D734F575715451DAC540EE072C115E8"/>
  </w:style>
  <w:style w:type="paragraph" w:customStyle="1" w:styleId="3676DCA4F95B4B3D867C529BEE541193">
    <w:name w:val="3676DCA4F95B4B3D867C529BEE541193"/>
  </w:style>
  <w:style w:type="paragraph" w:customStyle="1" w:styleId="DA2BC647FEF5404091993A49A2A28ADB">
    <w:name w:val="DA2BC647FEF5404091993A49A2A28ADB"/>
  </w:style>
  <w:style w:type="paragraph" w:customStyle="1" w:styleId="CFA9FFB37A3F43E5B05A4520A23CCC3E">
    <w:name w:val="CFA9FFB37A3F43E5B05A4520A23CCC3E"/>
  </w:style>
  <w:style w:type="paragraph" w:customStyle="1" w:styleId="30D14496E7B3495F8F59514112454525">
    <w:name w:val="30D14496E7B3495F8F59514112454525"/>
  </w:style>
  <w:style w:type="paragraph" w:customStyle="1" w:styleId="35FA636286DE4E38A405A0F62E6D57DB">
    <w:name w:val="35FA636286DE4E38A405A0F62E6D57DB"/>
  </w:style>
  <w:style w:type="paragraph" w:customStyle="1" w:styleId="086FEE136370453E93264EF35FE33888">
    <w:name w:val="086FEE136370453E93264EF35FE33888"/>
  </w:style>
  <w:style w:type="paragraph" w:customStyle="1" w:styleId="0006F0ED447B41FBA477098CF56ECBAF">
    <w:name w:val="0006F0ED447B41FBA477098CF56ECBAF"/>
  </w:style>
  <w:style w:type="paragraph" w:customStyle="1" w:styleId="685D28F7322649A581FB1D8AEF219447">
    <w:name w:val="685D28F7322649A581FB1D8AEF219447"/>
  </w:style>
  <w:style w:type="paragraph" w:customStyle="1" w:styleId="E39B6B7D86EE47F6B229DA728676A70E">
    <w:name w:val="E39B6B7D86EE47F6B229DA728676A70E"/>
  </w:style>
  <w:style w:type="paragraph" w:customStyle="1" w:styleId="A37C8F91465D493899B3A692D7670261">
    <w:name w:val="A37C8F91465D493899B3A692D7670261"/>
  </w:style>
  <w:style w:type="paragraph" w:customStyle="1" w:styleId="B96AE9EAC6F14C88B06F130525319715">
    <w:name w:val="B96AE9EAC6F14C88B06F130525319715"/>
  </w:style>
  <w:style w:type="paragraph" w:customStyle="1" w:styleId="5B89F0C0B07E4CE8AD80F6056FAE13AB">
    <w:name w:val="5B89F0C0B07E4CE8AD80F6056FAE13AB"/>
  </w:style>
  <w:style w:type="paragraph" w:customStyle="1" w:styleId="58FF90F4326043CFB177EB69E1755B88">
    <w:name w:val="58FF90F4326043CFB177EB69E1755B88"/>
  </w:style>
  <w:style w:type="paragraph" w:customStyle="1" w:styleId="757FBFC89D6F41AD8FD9CEDDFA6D9508">
    <w:name w:val="757FBFC89D6F41AD8FD9CEDDFA6D9508"/>
  </w:style>
  <w:style w:type="paragraph" w:customStyle="1" w:styleId="2A3F5747E50F4B32B10E6FE9FF77EAF7">
    <w:name w:val="2A3F5747E50F4B32B10E6FE9FF77EAF7"/>
  </w:style>
  <w:style w:type="paragraph" w:customStyle="1" w:styleId="ECCEAA6942F546A59E6F32D027EDBF5D">
    <w:name w:val="ECCEAA6942F546A59E6F32D027EDBF5D"/>
  </w:style>
  <w:style w:type="paragraph" w:customStyle="1" w:styleId="E08653F676694992AD076374B0CDDC5D">
    <w:name w:val="E08653F676694992AD076374B0CDDC5D"/>
  </w:style>
  <w:style w:type="paragraph" w:customStyle="1" w:styleId="02BFFB2A08C0448A9F2557813DDC5853">
    <w:name w:val="02BFFB2A08C0448A9F2557813DDC5853"/>
  </w:style>
  <w:style w:type="paragraph" w:customStyle="1" w:styleId="013C5ACBC24E446A98107A4A1AE94DA1">
    <w:name w:val="013C5ACBC24E446A98107A4A1AE94DA1"/>
  </w:style>
  <w:style w:type="paragraph" w:customStyle="1" w:styleId="A5BF9F4B93A14598B9434625143CF9D2">
    <w:name w:val="A5BF9F4B93A14598B9434625143CF9D2"/>
  </w:style>
  <w:style w:type="paragraph" w:customStyle="1" w:styleId="399F00F5D34D409BA88B795D2F274ABC">
    <w:name w:val="399F00F5D34D409BA88B795D2F274ABC"/>
  </w:style>
  <w:style w:type="paragraph" w:customStyle="1" w:styleId="F95A81F0E2744960BBA04D2B90353409">
    <w:name w:val="F95A81F0E2744960BBA04D2B90353409"/>
  </w:style>
  <w:style w:type="paragraph" w:customStyle="1" w:styleId="647F6A259F564487A43B2D1E797857E0">
    <w:name w:val="647F6A259F564487A43B2D1E797857E0"/>
  </w:style>
  <w:style w:type="paragraph" w:customStyle="1" w:styleId="CF8596C52A664873A1A9EA5F4D9043D2">
    <w:name w:val="CF8596C52A664873A1A9EA5F4D9043D2"/>
  </w:style>
  <w:style w:type="paragraph" w:customStyle="1" w:styleId="B96E656980CB4C168BD4782459D7405B">
    <w:name w:val="B96E656980CB4C168BD4782459D7405B"/>
  </w:style>
  <w:style w:type="paragraph" w:customStyle="1" w:styleId="D7262A7F1CF44ED5AB1C4BC497D315DF">
    <w:name w:val="D7262A7F1CF44ED5AB1C4BC497D315DF"/>
  </w:style>
  <w:style w:type="paragraph" w:customStyle="1" w:styleId="9D00F47EEDF9443AA6D231BC0F127231">
    <w:name w:val="9D00F47EEDF9443AA6D231BC0F127231"/>
  </w:style>
  <w:style w:type="paragraph" w:customStyle="1" w:styleId="E598F1E5DC384D2CA0B15E78DA14BB0B">
    <w:name w:val="E598F1E5DC384D2CA0B15E78DA14BB0B"/>
  </w:style>
  <w:style w:type="paragraph" w:customStyle="1" w:styleId="4A9348E738424FAC8CBD5511CFB43111">
    <w:name w:val="4A9348E738424FAC8CBD5511CFB43111"/>
  </w:style>
  <w:style w:type="paragraph" w:customStyle="1" w:styleId="0997C1F5A79645D2B8F79BED67DEFEF9">
    <w:name w:val="0997C1F5A79645D2B8F79BED67DEFEF9"/>
  </w:style>
  <w:style w:type="paragraph" w:customStyle="1" w:styleId="3A679BF86428483F8348BBF74D10A90D">
    <w:name w:val="3A679BF86428483F8348BBF74D10A90D"/>
  </w:style>
  <w:style w:type="paragraph" w:customStyle="1" w:styleId="A77047898CBA43009CEE5B21FFE86027">
    <w:name w:val="A77047898CBA43009CEE5B21FFE86027"/>
  </w:style>
  <w:style w:type="paragraph" w:customStyle="1" w:styleId="30772AE9F1944DD8912A95E7FBC76954">
    <w:name w:val="30772AE9F1944DD8912A95E7FBC76954"/>
  </w:style>
  <w:style w:type="paragraph" w:customStyle="1" w:styleId="D14BAFE308A0463F9ABFF86859AF4B88">
    <w:name w:val="D14BAFE308A0463F9ABFF86859AF4B88"/>
  </w:style>
  <w:style w:type="paragraph" w:customStyle="1" w:styleId="76E7FD09A4944EF9B75AF2B7F92C2ED3">
    <w:name w:val="76E7FD09A4944EF9B75AF2B7F92C2ED3"/>
  </w:style>
  <w:style w:type="paragraph" w:customStyle="1" w:styleId="006F43FFC9004B2AB3192186B151882F">
    <w:name w:val="006F43FFC9004B2AB3192186B151882F"/>
  </w:style>
  <w:style w:type="paragraph" w:customStyle="1" w:styleId="9159A54E1CD74C99BA6E93BB6A6AA869">
    <w:name w:val="9159A54E1CD74C99BA6E93BB6A6AA869"/>
  </w:style>
  <w:style w:type="paragraph" w:customStyle="1" w:styleId="50118913372C4B449A892E3FF1581C45">
    <w:name w:val="50118913372C4B449A892E3FF1581C45"/>
  </w:style>
  <w:style w:type="paragraph" w:customStyle="1" w:styleId="A2755F02D56B4A3F827BC74D7521C549">
    <w:name w:val="A2755F02D56B4A3F827BC74D7521C549"/>
  </w:style>
  <w:style w:type="paragraph" w:customStyle="1" w:styleId="D8F14C010B1947FFB437F6450F08B601">
    <w:name w:val="D8F14C010B1947FFB437F6450F08B601"/>
  </w:style>
  <w:style w:type="paragraph" w:customStyle="1" w:styleId="63978DC180E342FD95990167DD2D08D8">
    <w:name w:val="63978DC180E342FD95990167DD2D08D8"/>
  </w:style>
  <w:style w:type="paragraph" w:customStyle="1" w:styleId="91DB8FFA986046E18728E6FA903FFFBE">
    <w:name w:val="91DB8FFA986046E18728E6FA903FFFBE"/>
  </w:style>
  <w:style w:type="paragraph" w:customStyle="1" w:styleId="A01DA8C75EB44932B00906C76474A383">
    <w:name w:val="A01DA8C75EB44932B00906C76474A383"/>
  </w:style>
  <w:style w:type="paragraph" w:customStyle="1" w:styleId="48402A256DC943148CBEEADA4F111668">
    <w:name w:val="48402A256DC943148CBEEADA4F111668"/>
  </w:style>
  <w:style w:type="paragraph" w:customStyle="1" w:styleId="5B6CBC53EDC846249B35130AE5A4C945">
    <w:name w:val="5B6CBC53EDC846249B35130AE5A4C945"/>
  </w:style>
  <w:style w:type="paragraph" w:customStyle="1" w:styleId="09884B5C034A4693B8B7FB279E66308B">
    <w:name w:val="09884B5C034A4693B8B7FB279E66308B"/>
  </w:style>
  <w:style w:type="paragraph" w:customStyle="1" w:styleId="BB817AA5EF6C4180902D262E56DA0774">
    <w:name w:val="BB817AA5EF6C4180902D262E56DA0774"/>
  </w:style>
  <w:style w:type="paragraph" w:customStyle="1" w:styleId="47004374AEFA4E85ACE994318B415588">
    <w:name w:val="47004374AEFA4E85ACE994318B415588"/>
  </w:style>
  <w:style w:type="paragraph" w:customStyle="1" w:styleId="0D185E59280F4F8695763FDAE732C55A">
    <w:name w:val="0D185E59280F4F8695763FDAE732C55A"/>
  </w:style>
  <w:style w:type="paragraph" w:customStyle="1" w:styleId="C33B27A008344FAB9D00346402AF4DE5">
    <w:name w:val="C33B27A008344FAB9D00346402AF4DE5"/>
  </w:style>
  <w:style w:type="paragraph" w:customStyle="1" w:styleId="F4B0158B1C71403F8F396CA85B4F13F1">
    <w:name w:val="F4B0158B1C71403F8F396CA85B4F13F1"/>
  </w:style>
  <w:style w:type="paragraph" w:customStyle="1" w:styleId="371A5DD6E18E40B4BF068559F65AB229">
    <w:name w:val="371A5DD6E18E40B4BF068559F65AB229"/>
  </w:style>
  <w:style w:type="paragraph" w:customStyle="1" w:styleId="BDA8A6FC862346E7896C80BCF482135D">
    <w:name w:val="BDA8A6FC862346E7896C80BCF482135D"/>
  </w:style>
  <w:style w:type="paragraph" w:customStyle="1" w:styleId="97503829EFB54973AB602CA5DD37DB96">
    <w:name w:val="97503829EFB54973AB602CA5DD37DB96"/>
  </w:style>
  <w:style w:type="paragraph" w:customStyle="1" w:styleId="F820B7D5394447AF8B3E15BE28A5166A">
    <w:name w:val="F820B7D5394447AF8B3E15BE28A5166A"/>
  </w:style>
  <w:style w:type="paragraph" w:customStyle="1" w:styleId="A629FF4B183442D1988CC4C2EA761AE0">
    <w:name w:val="A629FF4B183442D1988CC4C2EA761AE0"/>
  </w:style>
  <w:style w:type="paragraph" w:customStyle="1" w:styleId="AB1CE7443C0C4BAA879C97081381017C">
    <w:name w:val="AB1CE7443C0C4BAA879C97081381017C"/>
  </w:style>
  <w:style w:type="paragraph" w:customStyle="1" w:styleId="5D130F6D462A493BB9AF20FF7AB67F23">
    <w:name w:val="5D130F6D462A493BB9AF20FF7AB67F23"/>
  </w:style>
  <w:style w:type="paragraph" w:customStyle="1" w:styleId="870858891C2842ACB2DB21126DBBF0B0">
    <w:name w:val="870858891C2842ACB2DB21126DBBF0B0"/>
  </w:style>
  <w:style w:type="paragraph" w:customStyle="1" w:styleId="3AA4C8F3589C48F98DBA7E4BD3174747">
    <w:name w:val="3AA4C8F3589C48F98DBA7E4BD3174747"/>
  </w:style>
  <w:style w:type="paragraph" w:customStyle="1" w:styleId="9E93D4562F0E4EC5A6CF1019405B46CC">
    <w:name w:val="9E93D4562F0E4EC5A6CF1019405B46CC"/>
  </w:style>
  <w:style w:type="paragraph" w:customStyle="1" w:styleId="59508CB73F274C0EBFF117DAB25D0481">
    <w:name w:val="59508CB73F274C0EBFF117DAB25D0481"/>
  </w:style>
  <w:style w:type="paragraph" w:customStyle="1" w:styleId="A58AA08FD2534FFF96A55B0D64CD00E9">
    <w:name w:val="A58AA08FD2534FFF96A55B0D64CD00E9"/>
  </w:style>
  <w:style w:type="paragraph" w:customStyle="1" w:styleId="F94AB3969F43437292EFF772A9EB4388">
    <w:name w:val="F94AB3969F43437292EFF772A9EB4388"/>
  </w:style>
  <w:style w:type="paragraph" w:customStyle="1" w:styleId="83EDAEC50ACF4EF7B52BB0C5BDAD0B1A">
    <w:name w:val="83EDAEC50ACF4EF7B52BB0C5BDAD0B1A"/>
  </w:style>
  <w:style w:type="paragraph" w:customStyle="1" w:styleId="84003C47A07049BDA4629BDFE64491B3">
    <w:name w:val="84003C47A07049BDA4629BDFE64491B3"/>
  </w:style>
  <w:style w:type="paragraph" w:customStyle="1" w:styleId="D9408F3B9E364817B03C8E8AE35431FB">
    <w:name w:val="D9408F3B9E364817B03C8E8AE35431FB"/>
  </w:style>
  <w:style w:type="paragraph" w:customStyle="1" w:styleId="F46DF3089C334B97A777F5EDCEA4D98E">
    <w:name w:val="F46DF3089C334B97A777F5EDCEA4D98E"/>
  </w:style>
  <w:style w:type="paragraph" w:customStyle="1" w:styleId="5379A3D7042E4393B8064D74DDACB5C3">
    <w:name w:val="5379A3D7042E4393B8064D74DDACB5C3"/>
  </w:style>
  <w:style w:type="paragraph" w:customStyle="1" w:styleId="9DCD7FF98C5D457A9D9407B6D941EE83">
    <w:name w:val="9DCD7FF98C5D457A9D9407B6D941EE83"/>
  </w:style>
  <w:style w:type="paragraph" w:customStyle="1" w:styleId="4E28666C2B1C49E289320F79B930FF32">
    <w:name w:val="4E28666C2B1C49E289320F79B930FF32"/>
  </w:style>
  <w:style w:type="paragraph" w:customStyle="1" w:styleId="3AEAAE4FCDE443C9B7A938DDFABE4680">
    <w:name w:val="3AEAAE4FCDE443C9B7A938DDFABE4680"/>
  </w:style>
  <w:style w:type="paragraph" w:customStyle="1" w:styleId="527BB2BA02214CD9BAD78102459C1891">
    <w:name w:val="527BB2BA02214CD9BAD78102459C1891"/>
  </w:style>
  <w:style w:type="paragraph" w:customStyle="1" w:styleId="7DCA643FC33446ADAB7D6293059FD47C">
    <w:name w:val="7DCA643FC33446ADAB7D6293059FD47C"/>
  </w:style>
  <w:style w:type="paragraph" w:customStyle="1" w:styleId="197DEF7A3BAD4AEDBA3A1AAD4FBBE022">
    <w:name w:val="197DEF7A3BAD4AEDBA3A1AAD4FBBE022"/>
  </w:style>
  <w:style w:type="paragraph" w:customStyle="1" w:styleId="C3835E30955A4048B106F19DC4DB9483">
    <w:name w:val="C3835E30955A4048B106F19DC4DB9483"/>
  </w:style>
  <w:style w:type="paragraph" w:customStyle="1" w:styleId="18E906DAE39C4BB1AABA73485E188B19">
    <w:name w:val="18E906DAE39C4BB1AABA73485E188B19"/>
  </w:style>
  <w:style w:type="paragraph" w:customStyle="1" w:styleId="2CFA387188254F9C8131B7B22445D75A">
    <w:name w:val="2CFA387188254F9C8131B7B22445D75A"/>
  </w:style>
  <w:style w:type="paragraph" w:customStyle="1" w:styleId="115351E46A8648529BE2CFE9E656F035">
    <w:name w:val="115351E46A8648529BE2CFE9E656F035"/>
  </w:style>
  <w:style w:type="paragraph" w:customStyle="1" w:styleId="C22FEBC261C2480D87AABE55FF03B766">
    <w:name w:val="C22FEBC261C2480D87AABE55FF03B766"/>
  </w:style>
  <w:style w:type="paragraph" w:customStyle="1" w:styleId="2D39636656354B7CA7BCB350B4EA5790">
    <w:name w:val="2D39636656354B7CA7BCB350B4EA5790"/>
  </w:style>
  <w:style w:type="paragraph" w:customStyle="1" w:styleId="76A9969F07E74BCFB5993A3BB89B6988">
    <w:name w:val="76A9969F07E74BCFB5993A3BB89B6988"/>
  </w:style>
  <w:style w:type="paragraph" w:customStyle="1" w:styleId="CCEB5FD21A324A91B81F61A1D8292EF0">
    <w:name w:val="CCEB5FD21A324A91B81F61A1D8292EF0"/>
  </w:style>
  <w:style w:type="paragraph" w:customStyle="1" w:styleId="C94F61CE8C2C4A9DAFC65A5FACB2771B">
    <w:name w:val="C94F61CE8C2C4A9DAFC65A5FACB2771B"/>
  </w:style>
  <w:style w:type="paragraph" w:customStyle="1" w:styleId="BB73A0C2313248F9A39946096EDB4F97">
    <w:name w:val="BB73A0C2313248F9A39946096EDB4F97"/>
  </w:style>
  <w:style w:type="paragraph" w:customStyle="1" w:styleId="0201BFB0FD904715ACB79BE9841A4E0A">
    <w:name w:val="0201BFB0FD904715ACB79BE9841A4E0A"/>
  </w:style>
  <w:style w:type="paragraph" w:customStyle="1" w:styleId="B95F9AAEAC6E4784898CDF42F58F679A">
    <w:name w:val="B95F9AAEAC6E4784898CDF42F58F679A"/>
  </w:style>
  <w:style w:type="paragraph" w:customStyle="1" w:styleId="EAC6F86400F44DF3A3890122F93D1B9B">
    <w:name w:val="EAC6F86400F44DF3A3890122F93D1B9B"/>
  </w:style>
  <w:style w:type="paragraph" w:customStyle="1" w:styleId="EB41C59AC4CA4B4989479E9B1A119208">
    <w:name w:val="EB41C59AC4CA4B4989479E9B1A119208"/>
  </w:style>
  <w:style w:type="paragraph" w:customStyle="1" w:styleId="C3126124352A44328A537152066B1D94">
    <w:name w:val="C3126124352A44328A537152066B1D94"/>
  </w:style>
  <w:style w:type="paragraph" w:customStyle="1" w:styleId="91ECA4AED20647719959555D4C313ADA">
    <w:name w:val="91ECA4AED20647719959555D4C313ADA"/>
  </w:style>
  <w:style w:type="paragraph" w:customStyle="1" w:styleId="2DA013A407DC40749EFC4C793F311CAB">
    <w:name w:val="2DA013A407DC40749EFC4C793F311CAB"/>
  </w:style>
  <w:style w:type="paragraph" w:customStyle="1" w:styleId="A5DA9394CAFC4AF18C6E00754BBCFE58">
    <w:name w:val="A5DA9394CAFC4AF18C6E00754BBCFE58"/>
  </w:style>
  <w:style w:type="paragraph" w:customStyle="1" w:styleId="D1ECB910EC0740A8B3925F23362E016E">
    <w:name w:val="D1ECB910EC0740A8B3925F23362E016E"/>
  </w:style>
  <w:style w:type="paragraph" w:customStyle="1" w:styleId="5F9014511AFC444D961247B9AEF06E35">
    <w:name w:val="5F9014511AFC444D961247B9AEF06E35"/>
  </w:style>
  <w:style w:type="paragraph" w:customStyle="1" w:styleId="AB01503D960B433381EA63EEB6156671">
    <w:name w:val="AB01503D960B433381EA63EEB6156671"/>
  </w:style>
  <w:style w:type="paragraph" w:customStyle="1" w:styleId="BEF05BF8E4A14A2AB51A62CC4A9E3E76">
    <w:name w:val="BEF05BF8E4A14A2AB51A62CC4A9E3E76"/>
  </w:style>
  <w:style w:type="paragraph" w:customStyle="1" w:styleId="55336565FA454B6D80FE7E78CD0E3DF1">
    <w:name w:val="55336565FA454B6D80FE7E78CD0E3DF1"/>
  </w:style>
  <w:style w:type="paragraph" w:customStyle="1" w:styleId="02E6F8BA860F4C05B08A635C9C34857B">
    <w:name w:val="02E6F8BA860F4C05B08A635C9C34857B"/>
  </w:style>
  <w:style w:type="paragraph" w:customStyle="1" w:styleId="64DFE6BFF0CD426681BE2AB7210EB948">
    <w:name w:val="64DFE6BFF0CD426681BE2AB7210EB948"/>
  </w:style>
  <w:style w:type="paragraph" w:customStyle="1" w:styleId="4585B6D2C22E4F1B886FB34CD272C5BB">
    <w:name w:val="4585B6D2C22E4F1B886FB34CD272C5BB"/>
  </w:style>
  <w:style w:type="paragraph" w:customStyle="1" w:styleId="ACEEB48FB3134D64B6E91CE18DFC3DAE">
    <w:name w:val="ACEEB48FB3134D64B6E91CE18DFC3DAE"/>
  </w:style>
  <w:style w:type="paragraph" w:customStyle="1" w:styleId="89A46DFBD149484D9947B351900903CA">
    <w:name w:val="89A46DFBD149484D9947B351900903CA"/>
  </w:style>
  <w:style w:type="paragraph" w:customStyle="1" w:styleId="513F9E83E6234D7E95CECEE75F6436C2">
    <w:name w:val="513F9E83E6234D7E95CECEE75F6436C2"/>
  </w:style>
  <w:style w:type="paragraph" w:customStyle="1" w:styleId="248D62AC6A324BAF8EDFAA284A743B26">
    <w:name w:val="248D62AC6A324BAF8EDFAA284A743B26"/>
  </w:style>
  <w:style w:type="paragraph" w:customStyle="1" w:styleId="618310AFF6C6479F810C649C66C4F2AB">
    <w:name w:val="618310AFF6C6479F810C649C66C4F2AB"/>
  </w:style>
  <w:style w:type="paragraph" w:customStyle="1" w:styleId="1C2EB78ABBA747619A529CE7158FAB20">
    <w:name w:val="1C2EB78ABBA747619A529CE7158FAB20"/>
  </w:style>
  <w:style w:type="paragraph" w:customStyle="1" w:styleId="1F6824007358409BA2011A0CE08A241E">
    <w:name w:val="1F6824007358409BA2011A0CE08A241E"/>
  </w:style>
  <w:style w:type="paragraph" w:customStyle="1" w:styleId="E4DACEE7A19B463FB338B01D5095474A">
    <w:name w:val="E4DACEE7A19B463FB338B01D5095474A"/>
  </w:style>
  <w:style w:type="paragraph" w:customStyle="1" w:styleId="F280A6B864E54890A8D3377F3C2B556F">
    <w:name w:val="F280A6B864E54890A8D3377F3C2B556F"/>
  </w:style>
  <w:style w:type="paragraph" w:customStyle="1" w:styleId="26112C3200AE4C60BFA37E47838C0052">
    <w:name w:val="26112C3200AE4C60BFA37E47838C0052"/>
  </w:style>
  <w:style w:type="paragraph" w:customStyle="1" w:styleId="D25B587B6DA94F63831D49BA678CCAD6">
    <w:name w:val="D25B587B6DA94F63831D49BA678CCAD6"/>
  </w:style>
  <w:style w:type="paragraph" w:customStyle="1" w:styleId="A806FC80DAD04A7EAB6F420B4B9516E6">
    <w:name w:val="A806FC80DAD04A7EAB6F420B4B9516E6"/>
  </w:style>
  <w:style w:type="paragraph" w:customStyle="1" w:styleId="407DF1D1E9A24CC0921A83F35A8BDDAA">
    <w:name w:val="407DF1D1E9A24CC0921A83F35A8BDDAA"/>
  </w:style>
  <w:style w:type="paragraph" w:customStyle="1" w:styleId="002611B263A049F187C5C02079540202">
    <w:name w:val="002611B263A049F187C5C02079540202"/>
  </w:style>
  <w:style w:type="paragraph" w:customStyle="1" w:styleId="F73AC8642930471194FB66BFEEDC6053">
    <w:name w:val="F73AC8642930471194FB66BFEEDC6053"/>
  </w:style>
  <w:style w:type="paragraph" w:customStyle="1" w:styleId="5AC39A0DDC1C4BEF9A688FCDA3359F0D">
    <w:name w:val="5AC39A0DDC1C4BEF9A688FCDA3359F0D"/>
  </w:style>
  <w:style w:type="paragraph" w:customStyle="1" w:styleId="7EEE665A93B04EB59C6CF840DCAF1852">
    <w:name w:val="7EEE665A93B04EB59C6CF840DCAF1852"/>
  </w:style>
  <w:style w:type="paragraph" w:customStyle="1" w:styleId="8D7E0563217B493F9AD913CA8A183A45">
    <w:name w:val="8D7E0563217B493F9AD913CA8A183A45"/>
  </w:style>
  <w:style w:type="paragraph" w:customStyle="1" w:styleId="665F589BD10E47B29C89D4733F4E1A6C">
    <w:name w:val="665F589BD10E47B29C89D4733F4E1A6C"/>
  </w:style>
  <w:style w:type="paragraph" w:customStyle="1" w:styleId="5B6DF9A42DAC4FAC833CCF1987EE091B">
    <w:name w:val="5B6DF9A42DAC4FAC833CCF1987EE091B"/>
  </w:style>
  <w:style w:type="paragraph" w:customStyle="1" w:styleId="1064993B3E5E483B926AE5A70433526E">
    <w:name w:val="1064993B3E5E483B926AE5A70433526E"/>
  </w:style>
  <w:style w:type="paragraph" w:customStyle="1" w:styleId="9E1CED75B4594B6EAD9DCCAB267B2A1E">
    <w:name w:val="9E1CED75B4594B6EAD9DCCAB267B2A1E"/>
  </w:style>
  <w:style w:type="paragraph" w:customStyle="1" w:styleId="42D3D19DFB8B4983AD43D5357A7AD27E">
    <w:name w:val="42D3D19DFB8B4983AD43D5357A7AD27E"/>
  </w:style>
  <w:style w:type="paragraph" w:customStyle="1" w:styleId="D466632D9F634DBAB418C343C196EFDA">
    <w:name w:val="D466632D9F634DBAB418C343C196EFDA"/>
  </w:style>
  <w:style w:type="paragraph" w:customStyle="1" w:styleId="5AAA8D77904544FCA4BACEA70455AEE8">
    <w:name w:val="5AAA8D77904544FCA4BACEA70455AEE8"/>
  </w:style>
  <w:style w:type="paragraph" w:customStyle="1" w:styleId="0DB57D12A8E64F98A005A8EB24993850">
    <w:name w:val="0DB57D12A8E64F98A005A8EB24993850"/>
  </w:style>
  <w:style w:type="paragraph" w:customStyle="1" w:styleId="9BA8B93E3EEF41B981F48363D823EF67">
    <w:name w:val="9BA8B93E3EEF41B981F48363D823EF67"/>
  </w:style>
  <w:style w:type="paragraph" w:customStyle="1" w:styleId="F665921AD635493DBB2F75D39334EA64">
    <w:name w:val="F665921AD635493DBB2F75D39334EA64"/>
  </w:style>
  <w:style w:type="paragraph" w:customStyle="1" w:styleId="06892123C7194F06A6430FF7B66FF659">
    <w:name w:val="06892123C7194F06A6430FF7B66FF659"/>
  </w:style>
  <w:style w:type="paragraph" w:customStyle="1" w:styleId="22F56F860866404ABB3C58D0E527F450">
    <w:name w:val="22F56F860866404ABB3C58D0E527F450"/>
  </w:style>
  <w:style w:type="paragraph" w:customStyle="1" w:styleId="AC81F1E680DB42F6A104382F69460B6C">
    <w:name w:val="AC81F1E680DB42F6A104382F69460B6C"/>
  </w:style>
  <w:style w:type="paragraph" w:customStyle="1" w:styleId="67A4ACF35BA14B3BB45A0C8F4D0D2B49">
    <w:name w:val="67A4ACF35BA14B3BB45A0C8F4D0D2B49"/>
  </w:style>
  <w:style w:type="paragraph" w:customStyle="1" w:styleId="7CB3ABDDA09045B99390D5E776EC0C57">
    <w:name w:val="7CB3ABDDA09045B99390D5E776EC0C57"/>
  </w:style>
  <w:style w:type="paragraph" w:customStyle="1" w:styleId="7C9FCA8E3CD8478E86D68ED60BF83CC4">
    <w:name w:val="7C9FCA8E3CD8478E86D68ED60BF83CC4"/>
  </w:style>
  <w:style w:type="paragraph" w:customStyle="1" w:styleId="BE15534CEF3243ACA09F9C06C0994520">
    <w:name w:val="BE15534CEF3243ACA09F9C06C0994520"/>
  </w:style>
  <w:style w:type="paragraph" w:customStyle="1" w:styleId="34BC35887D3841B386FF1BC3DEC9540C">
    <w:name w:val="34BC35887D3841B386FF1BC3DEC9540C"/>
  </w:style>
  <w:style w:type="paragraph" w:customStyle="1" w:styleId="7159FDBEFAE841C1B4BA5D97482F5A1B">
    <w:name w:val="7159FDBEFAE841C1B4BA5D97482F5A1B"/>
  </w:style>
  <w:style w:type="paragraph" w:customStyle="1" w:styleId="9217B083F9D1459B961188D3C927150D">
    <w:name w:val="9217B083F9D1459B961188D3C927150D"/>
  </w:style>
  <w:style w:type="paragraph" w:customStyle="1" w:styleId="37F7853CF3104C67A9586B40FA525128">
    <w:name w:val="37F7853CF3104C67A9586B40FA525128"/>
  </w:style>
  <w:style w:type="paragraph" w:customStyle="1" w:styleId="8347C638F1E147958713DD92D47372EC">
    <w:name w:val="8347C638F1E147958713DD92D47372EC"/>
  </w:style>
  <w:style w:type="paragraph" w:customStyle="1" w:styleId="371C29FBF0024B159E2FE33897542695">
    <w:name w:val="371C29FBF0024B159E2FE33897542695"/>
  </w:style>
  <w:style w:type="paragraph" w:customStyle="1" w:styleId="A8BEFC140DE84407B76AB8F516535212">
    <w:name w:val="A8BEFC140DE84407B76AB8F516535212"/>
  </w:style>
  <w:style w:type="paragraph" w:customStyle="1" w:styleId="E7F9EA134EF84651AB6E2705FAC9086F">
    <w:name w:val="E7F9EA134EF84651AB6E2705FAC9086F"/>
  </w:style>
  <w:style w:type="paragraph" w:customStyle="1" w:styleId="A811134BC81549D8A2840B6F244E9ED1">
    <w:name w:val="A811134BC81549D8A2840B6F244E9ED1"/>
  </w:style>
  <w:style w:type="paragraph" w:customStyle="1" w:styleId="A27C7D7334A345C49471FE9886A4DA5D">
    <w:name w:val="A27C7D7334A345C49471FE9886A4DA5D"/>
  </w:style>
  <w:style w:type="paragraph" w:customStyle="1" w:styleId="E71D00497E5741C68DCB2E98BA7B3BE9">
    <w:name w:val="E71D00497E5741C68DCB2E98BA7B3BE9"/>
  </w:style>
  <w:style w:type="paragraph" w:customStyle="1" w:styleId="D61AE171582743A197DFD9F1E9E9050C">
    <w:name w:val="D61AE171582743A197DFD9F1E9E9050C"/>
  </w:style>
  <w:style w:type="paragraph" w:customStyle="1" w:styleId="A76DD6DCA5EB4BD78E5BE0D4E32DB21F">
    <w:name w:val="A76DD6DCA5EB4BD78E5BE0D4E32DB21F"/>
  </w:style>
  <w:style w:type="paragraph" w:customStyle="1" w:styleId="0289C03278D54F109B43079DD20D6DDB">
    <w:name w:val="0289C03278D54F109B43079DD20D6DDB"/>
  </w:style>
  <w:style w:type="paragraph" w:customStyle="1" w:styleId="50BD259A4E704721A3D3790AE8D0E361">
    <w:name w:val="50BD259A4E704721A3D3790AE8D0E361"/>
  </w:style>
  <w:style w:type="paragraph" w:customStyle="1" w:styleId="6B9AC927FDA44A619792D405A7EDA85A">
    <w:name w:val="6B9AC927FDA44A619792D405A7EDA85A"/>
  </w:style>
  <w:style w:type="paragraph" w:customStyle="1" w:styleId="24199C4FB08A4AB6A134D56D7D49B841">
    <w:name w:val="24199C4FB08A4AB6A134D56D7D49B841"/>
  </w:style>
  <w:style w:type="paragraph" w:customStyle="1" w:styleId="C9CF0309F4E644348859896445E76A41">
    <w:name w:val="C9CF0309F4E644348859896445E76A41"/>
  </w:style>
  <w:style w:type="paragraph" w:customStyle="1" w:styleId="93E59C44DB75480FA6896ED698A1C1F8">
    <w:name w:val="93E59C44DB75480FA6896ED698A1C1F8"/>
  </w:style>
  <w:style w:type="paragraph" w:customStyle="1" w:styleId="5457E0FA89FC477898F67973E702BE55">
    <w:name w:val="5457E0FA89FC477898F67973E702BE55"/>
  </w:style>
  <w:style w:type="paragraph" w:customStyle="1" w:styleId="7D1EAE976EDD46368E41650D1B4F0F2C">
    <w:name w:val="7D1EAE976EDD46368E41650D1B4F0F2C"/>
  </w:style>
  <w:style w:type="paragraph" w:customStyle="1" w:styleId="72111EA34A704AB7A49E180815DEA520">
    <w:name w:val="72111EA34A704AB7A49E180815DEA520"/>
  </w:style>
  <w:style w:type="paragraph" w:customStyle="1" w:styleId="395E33F4873B41299BE75A7C776406A7">
    <w:name w:val="395E33F4873B41299BE75A7C776406A7"/>
  </w:style>
  <w:style w:type="paragraph" w:customStyle="1" w:styleId="A45E36782C45453FB46D2CFE37374101">
    <w:name w:val="A45E36782C45453FB46D2CFE37374101"/>
  </w:style>
  <w:style w:type="paragraph" w:customStyle="1" w:styleId="DF5837C200484FC8889CE239C0D2DF22">
    <w:name w:val="DF5837C200484FC8889CE239C0D2DF22"/>
  </w:style>
  <w:style w:type="paragraph" w:customStyle="1" w:styleId="390452A8A8B241A8B5CC6CEC5A5DDFF8">
    <w:name w:val="390452A8A8B241A8B5CC6CEC5A5DDFF8"/>
  </w:style>
  <w:style w:type="paragraph" w:customStyle="1" w:styleId="41EC7F36E6C040CB9B592FBCA2470468">
    <w:name w:val="41EC7F36E6C040CB9B592FBCA2470468"/>
  </w:style>
  <w:style w:type="paragraph" w:customStyle="1" w:styleId="CCC1282A01214ECE8FFD400B3C85093C">
    <w:name w:val="CCC1282A01214ECE8FFD400B3C85093C"/>
  </w:style>
  <w:style w:type="paragraph" w:customStyle="1" w:styleId="5421FB41CB7D44EE8CA7FDB747F61F2E">
    <w:name w:val="5421FB41CB7D44EE8CA7FDB747F61F2E"/>
  </w:style>
  <w:style w:type="paragraph" w:customStyle="1" w:styleId="D1E90A83DA9947C4B8835766A3AC31D0">
    <w:name w:val="D1E90A83DA9947C4B8835766A3AC31D0"/>
  </w:style>
  <w:style w:type="paragraph" w:customStyle="1" w:styleId="A4F3B6C69B7E4D4BBEBE35CD6D630C47">
    <w:name w:val="A4F3B6C69B7E4D4BBEBE35CD6D630C47"/>
  </w:style>
  <w:style w:type="paragraph" w:customStyle="1" w:styleId="BDDF839C7500491287920C92D888A6EA">
    <w:name w:val="BDDF839C7500491287920C92D888A6EA"/>
  </w:style>
  <w:style w:type="paragraph" w:customStyle="1" w:styleId="72AEE83550F042C890BD7FD2F21E0A6E">
    <w:name w:val="72AEE83550F042C890BD7FD2F21E0A6E"/>
  </w:style>
  <w:style w:type="paragraph" w:customStyle="1" w:styleId="9986A2B6584A4221BB2CF3239F8502A2">
    <w:name w:val="9986A2B6584A4221BB2CF3239F8502A2"/>
  </w:style>
  <w:style w:type="paragraph" w:customStyle="1" w:styleId="11447898451748AE9D22B740BF190DBD">
    <w:name w:val="11447898451748AE9D22B740BF190DBD"/>
  </w:style>
  <w:style w:type="paragraph" w:customStyle="1" w:styleId="4CEB2068789540A3A86BEE76B8001143">
    <w:name w:val="4CEB2068789540A3A86BEE76B8001143"/>
  </w:style>
  <w:style w:type="paragraph" w:customStyle="1" w:styleId="E9C0059B0FB04554B5C3D790F4DB523F">
    <w:name w:val="E9C0059B0FB04554B5C3D790F4DB523F"/>
  </w:style>
  <w:style w:type="paragraph" w:customStyle="1" w:styleId="38C8A02F6106467F90F4057759BF1D21">
    <w:name w:val="38C8A02F6106467F90F4057759BF1D21"/>
  </w:style>
  <w:style w:type="paragraph" w:customStyle="1" w:styleId="8843E83C1F524B4790B3FC00FC71912E">
    <w:name w:val="8843E83C1F524B4790B3FC00FC71912E"/>
  </w:style>
  <w:style w:type="paragraph" w:customStyle="1" w:styleId="89758546763A4DEF93DD974801A77878">
    <w:name w:val="89758546763A4DEF93DD974801A77878"/>
  </w:style>
  <w:style w:type="paragraph" w:customStyle="1" w:styleId="FA3E328958CF463B98538BBB03920BDE">
    <w:name w:val="FA3E328958CF463B98538BBB03920BDE"/>
  </w:style>
  <w:style w:type="paragraph" w:customStyle="1" w:styleId="D5BDEE959BD8468F8F0846E00FA9A0F8">
    <w:name w:val="D5BDEE959BD8468F8F0846E00FA9A0F8"/>
  </w:style>
  <w:style w:type="paragraph" w:customStyle="1" w:styleId="CFEEDF2B94064B749429EEF27A4E6B97">
    <w:name w:val="CFEEDF2B94064B749429EEF27A4E6B97"/>
  </w:style>
  <w:style w:type="paragraph" w:customStyle="1" w:styleId="27EA0E594564499C8604A15A11545D11">
    <w:name w:val="27EA0E594564499C8604A15A11545D11"/>
  </w:style>
  <w:style w:type="paragraph" w:customStyle="1" w:styleId="1E942912C9A34FFFA3B78A245AE837D9">
    <w:name w:val="1E942912C9A34FFFA3B78A245AE837D9"/>
  </w:style>
  <w:style w:type="paragraph" w:customStyle="1" w:styleId="0287A890AFFD4E67BE9EE26547C2C704">
    <w:name w:val="0287A890AFFD4E67BE9EE26547C2C704"/>
  </w:style>
  <w:style w:type="paragraph" w:customStyle="1" w:styleId="ADC88738E09948D9970B07705A5A6F4D">
    <w:name w:val="ADC88738E09948D9970B07705A5A6F4D"/>
  </w:style>
  <w:style w:type="paragraph" w:customStyle="1" w:styleId="16D481DFC8E84383AE5FE8DC9A4109E1">
    <w:name w:val="16D481DFC8E84383AE5FE8DC9A4109E1"/>
  </w:style>
  <w:style w:type="paragraph" w:customStyle="1" w:styleId="00A88DAA9D8E4789A1C3BBCECDFBEB2E">
    <w:name w:val="00A88DAA9D8E4789A1C3BBCECDFBEB2E"/>
  </w:style>
  <w:style w:type="paragraph" w:customStyle="1" w:styleId="3B47BD4B6EDF4ECB87C2BDFBC0BBA9CA">
    <w:name w:val="3B47BD4B6EDF4ECB87C2BDFBC0BBA9CA"/>
  </w:style>
  <w:style w:type="paragraph" w:customStyle="1" w:styleId="8407EA754D4244DCA8FF02BF32B45E23">
    <w:name w:val="8407EA754D4244DCA8FF02BF32B45E23"/>
  </w:style>
  <w:style w:type="paragraph" w:customStyle="1" w:styleId="5B11DA4F8BE843FBBB2D82885AA4CD6F">
    <w:name w:val="5B11DA4F8BE843FBBB2D82885AA4CD6F"/>
  </w:style>
  <w:style w:type="paragraph" w:customStyle="1" w:styleId="7C5617F4DC184CF199C97ACE7147DBDF">
    <w:name w:val="7C5617F4DC184CF199C97ACE7147DBDF"/>
  </w:style>
  <w:style w:type="paragraph" w:customStyle="1" w:styleId="1C09F4B0CA024B228733015AAC954820">
    <w:name w:val="1C09F4B0CA024B228733015AAC954820"/>
  </w:style>
  <w:style w:type="paragraph" w:customStyle="1" w:styleId="59C639758C3D40CCADCE9436135662E7">
    <w:name w:val="59C639758C3D40CCADCE9436135662E7"/>
  </w:style>
  <w:style w:type="paragraph" w:customStyle="1" w:styleId="08F25C0F74A24609BBDC8C2060362790">
    <w:name w:val="08F25C0F74A24609BBDC8C2060362790"/>
  </w:style>
  <w:style w:type="paragraph" w:customStyle="1" w:styleId="B22D7791E6CB42269C307702ACAFC5D0">
    <w:name w:val="B22D7791E6CB42269C307702ACAFC5D0"/>
  </w:style>
  <w:style w:type="paragraph" w:customStyle="1" w:styleId="CB4A1A7FFDDD438DABE4EBE46ADF1852">
    <w:name w:val="CB4A1A7FFDDD438DABE4EBE46ADF1852"/>
  </w:style>
  <w:style w:type="paragraph" w:customStyle="1" w:styleId="6F8ED65376854148830AD15CB0FD5856">
    <w:name w:val="6F8ED65376854148830AD15CB0FD5856"/>
  </w:style>
  <w:style w:type="paragraph" w:customStyle="1" w:styleId="EF695A182B3B40DB9C2E3E69A2D15944">
    <w:name w:val="EF695A182B3B40DB9C2E3E69A2D15944"/>
  </w:style>
  <w:style w:type="paragraph" w:customStyle="1" w:styleId="35C3A3EADF2B444C8ECAF1FD5887479C">
    <w:name w:val="35C3A3EADF2B444C8ECAF1FD5887479C"/>
  </w:style>
  <w:style w:type="paragraph" w:customStyle="1" w:styleId="410811CA95684453B485B7C135B53873">
    <w:name w:val="410811CA95684453B485B7C135B53873"/>
  </w:style>
  <w:style w:type="paragraph" w:customStyle="1" w:styleId="CD05E1DC0DE247CDAA8D7078C2ACC480">
    <w:name w:val="CD05E1DC0DE247CDAA8D7078C2ACC480"/>
  </w:style>
  <w:style w:type="paragraph" w:customStyle="1" w:styleId="EEDF8A52134A40F29670C1BCF12264AC">
    <w:name w:val="EEDF8A52134A40F29670C1BCF12264AC"/>
  </w:style>
  <w:style w:type="paragraph" w:customStyle="1" w:styleId="9EEB3758997C4A69A9D1925FAE4396A2">
    <w:name w:val="9EEB3758997C4A69A9D1925FAE4396A2"/>
  </w:style>
  <w:style w:type="paragraph" w:customStyle="1" w:styleId="F80FB992C6904E57AAD23BACE4F5A618">
    <w:name w:val="F80FB992C6904E57AAD23BACE4F5A618"/>
  </w:style>
  <w:style w:type="paragraph" w:customStyle="1" w:styleId="779F97918BBE400B8BFB8E9ECAFECCAB">
    <w:name w:val="779F97918BBE400B8BFB8E9ECAFECCAB"/>
  </w:style>
  <w:style w:type="paragraph" w:customStyle="1" w:styleId="C9FF842FD3244E688235ED42137F55A0">
    <w:name w:val="C9FF842FD3244E688235ED42137F55A0"/>
  </w:style>
  <w:style w:type="paragraph" w:customStyle="1" w:styleId="50599C9B435240E2AA7813FE7CA9A1F6">
    <w:name w:val="50599C9B435240E2AA7813FE7CA9A1F6"/>
  </w:style>
  <w:style w:type="paragraph" w:customStyle="1" w:styleId="7D6AA624643A44CEBB73602CEA81974A">
    <w:name w:val="7D6AA624643A44CEBB73602CEA81974A"/>
  </w:style>
  <w:style w:type="paragraph" w:customStyle="1" w:styleId="1EE39177364C45E58116A1617F14B24D">
    <w:name w:val="1EE39177364C45E58116A1617F14B24D"/>
  </w:style>
  <w:style w:type="paragraph" w:customStyle="1" w:styleId="7B0DC5482DF0479E9554D96CF804552B">
    <w:name w:val="7B0DC5482DF0479E9554D96CF804552B"/>
  </w:style>
  <w:style w:type="paragraph" w:customStyle="1" w:styleId="B20832674EF14B73B07C9D954F96C180">
    <w:name w:val="B20832674EF14B73B07C9D954F96C180"/>
  </w:style>
  <w:style w:type="paragraph" w:customStyle="1" w:styleId="5F613FCA4E3F4EE498C6DA1047513329">
    <w:name w:val="5F613FCA4E3F4EE498C6DA1047513329"/>
  </w:style>
  <w:style w:type="paragraph" w:customStyle="1" w:styleId="91EB3070225C43EEBAE9A1D38D18C705">
    <w:name w:val="91EB3070225C43EEBAE9A1D38D18C705"/>
  </w:style>
  <w:style w:type="paragraph" w:customStyle="1" w:styleId="F39C5AAB0E1C4BD386AB3EFBEE813A35">
    <w:name w:val="F39C5AAB0E1C4BD386AB3EFBEE813A35"/>
  </w:style>
  <w:style w:type="paragraph" w:customStyle="1" w:styleId="AFCF7CF3683D4B219B5681E9E58BBEDF">
    <w:name w:val="AFCF7CF3683D4B219B5681E9E58BBEDF"/>
  </w:style>
  <w:style w:type="paragraph" w:customStyle="1" w:styleId="E142B40015894FA79539B54B3461D953">
    <w:name w:val="E142B40015894FA79539B54B3461D953"/>
  </w:style>
  <w:style w:type="paragraph" w:customStyle="1" w:styleId="C4C0A02DC9CD4E6C8C339FAF3522C3C3">
    <w:name w:val="C4C0A02DC9CD4E6C8C339FAF3522C3C3"/>
  </w:style>
  <w:style w:type="paragraph" w:customStyle="1" w:styleId="FB537425FB2940C19371CED76AD3A3E4">
    <w:name w:val="FB537425FB2940C19371CED76AD3A3E4"/>
  </w:style>
  <w:style w:type="paragraph" w:customStyle="1" w:styleId="2FE6BA4932C84199AE8D8BC4B474307E">
    <w:name w:val="2FE6BA4932C84199AE8D8BC4B474307E"/>
  </w:style>
  <w:style w:type="paragraph" w:customStyle="1" w:styleId="9B679191B99642CFBBACE1CD5DC7C1AA">
    <w:name w:val="9B679191B99642CFBBACE1CD5DC7C1AA"/>
  </w:style>
  <w:style w:type="paragraph" w:customStyle="1" w:styleId="45823E85A69E4C3EB31E0090874E1780">
    <w:name w:val="45823E85A69E4C3EB31E0090874E1780"/>
  </w:style>
  <w:style w:type="paragraph" w:customStyle="1" w:styleId="5C9F499D4D604A8099AB08C400A1D74A">
    <w:name w:val="5C9F499D4D604A8099AB08C400A1D74A"/>
  </w:style>
  <w:style w:type="paragraph" w:customStyle="1" w:styleId="1388599928384B08B79F5E7105B65BCF">
    <w:name w:val="1388599928384B08B79F5E7105B65BCF"/>
  </w:style>
  <w:style w:type="paragraph" w:customStyle="1" w:styleId="6FD0C4A8F6C74A82B2479841794887BE">
    <w:name w:val="6FD0C4A8F6C74A82B2479841794887BE"/>
  </w:style>
  <w:style w:type="paragraph" w:customStyle="1" w:styleId="102647BEB361462AB3E10A6465C87FFB">
    <w:name w:val="102647BEB361462AB3E10A6465C87FFB"/>
  </w:style>
  <w:style w:type="paragraph" w:customStyle="1" w:styleId="03CE83DAA19049988C84B3D62A9039EF">
    <w:name w:val="03CE83DAA19049988C84B3D62A9039EF"/>
  </w:style>
  <w:style w:type="paragraph" w:customStyle="1" w:styleId="F663BEA59F7C4D10B9A54EAFFF72A56F">
    <w:name w:val="F663BEA59F7C4D10B9A54EAFFF72A56F"/>
  </w:style>
  <w:style w:type="paragraph" w:customStyle="1" w:styleId="95CB8BD9587549CA9DDF5A56388A2BF2">
    <w:name w:val="95CB8BD9587549CA9DDF5A56388A2BF2"/>
  </w:style>
  <w:style w:type="paragraph" w:customStyle="1" w:styleId="4600C6B980C44FD69230004890AEEAEB">
    <w:name w:val="4600C6B980C44FD69230004890AEEAEB"/>
  </w:style>
  <w:style w:type="paragraph" w:customStyle="1" w:styleId="EBB4589DC2F34842820E72FC1F5A50C1">
    <w:name w:val="EBB4589DC2F34842820E72FC1F5A50C1"/>
  </w:style>
  <w:style w:type="paragraph" w:customStyle="1" w:styleId="F2C9E4989D834BA982BF46769618D399">
    <w:name w:val="F2C9E4989D834BA982BF46769618D399"/>
  </w:style>
  <w:style w:type="paragraph" w:customStyle="1" w:styleId="77A6419FE97049F9AF0E32C64C88E69D">
    <w:name w:val="77A6419FE97049F9AF0E32C64C88E69D"/>
  </w:style>
  <w:style w:type="paragraph" w:customStyle="1" w:styleId="4A54271A02914FE58833E143CDE53F8D">
    <w:name w:val="4A54271A02914FE58833E143CDE53F8D"/>
  </w:style>
  <w:style w:type="paragraph" w:customStyle="1" w:styleId="8A4131A8AA3E4B2297E6F78E71B1C92C">
    <w:name w:val="8A4131A8AA3E4B2297E6F78E71B1C92C"/>
  </w:style>
  <w:style w:type="paragraph" w:customStyle="1" w:styleId="1FD13D438623499387DD2B6291DA9726">
    <w:name w:val="1FD13D438623499387DD2B6291DA9726"/>
  </w:style>
  <w:style w:type="paragraph" w:customStyle="1" w:styleId="D07005722E464DD6958EC697091A3E9C">
    <w:name w:val="D07005722E464DD6958EC697091A3E9C"/>
  </w:style>
  <w:style w:type="paragraph" w:customStyle="1" w:styleId="7B74918D4FE54791AE5817A93BFAA120">
    <w:name w:val="7B74918D4FE54791AE5817A93BFAA120"/>
  </w:style>
  <w:style w:type="paragraph" w:customStyle="1" w:styleId="B3353793712248238B107E6E56A9F305">
    <w:name w:val="B3353793712248238B107E6E56A9F305"/>
  </w:style>
  <w:style w:type="paragraph" w:customStyle="1" w:styleId="E038C07250C24F3182611A67A52273DA">
    <w:name w:val="E038C07250C24F3182611A67A52273DA"/>
  </w:style>
  <w:style w:type="paragraph" w:customStyle="1" w:styleId="0951899355D040C2B6FC75265D47C1BA">
    <w:name w:val="0951899355D040C2B6FC75265D47C1BA"/>
  </w:style>
  <w:style w:type="paragraph" w:customStyle="1" w:styleId="B44FAA6E947640438BE73CC4E80038D8">
    <w:name w:val="B44FAA6E947640438BE73CC4E80038D8"/>
  </w:style>
  <w:style w:type="paragraph" w:customStyle="1" w:styleId="23267E6FD62448A2A45962D7A9413BD4">
    <w:name w:val="23267E6FD62448A2A45962D7A9413BD4"/>
  </w:style>
  <w:style w:type="paragraph" w:customStyle="1" w:styleId="4715474329BC42C6A1603683578EA61C">
    <w:name w:val="4715474329BC42C6A1603683578EA61C"/>
  </w:style>
  <w:style w:type="paragraph" w:customStyle="1" w:styleId="4CF3D108E0934EF3B03BC903D580BD8B">
    <w:name w:val="4CF3D108E0934EF3B03BC903D580BD8B"/>
  </w:style>
  <w:style w:type="paragraph" w:customStyle="1" w:styleId="0475AB4CE7EB4957ADDE930F12A368BE">
    <w:name w:val="0475AB4CE7EB4957ADDE930F12A368BE"/>
  </w:style>
  <w:style w:type="paragraph" w:customStyle="1" w:styleId="41AE1E07F5ED4E058B5DCFBE7E38EE48">
    <w:name w:val="41AE1E07F5ED4E058B5DCFBE7E38EE48"/>
  </w:style>
  <w:style w:type="paragraph" w:customStyle="1" w:styleId="867C6A018A7545A68AFE1DBE56548AFF">
    <w:name w:val="867C6A018A7545A68AFE1DBE56548AFF"/>
  </w:style>
  <w:style w:type="paragraph" w:customStyle="1" w:styleId="8CD53289499E4D55B08BF6348F1FAE4F">
    <w:name w:val="8CD53289499E4D55B08BF6348F1FAE4F"/>
  </w:style>
  <w:style w:type="paragraph" w:customStyle="1" w:styleId="E47292538CAF4EEEB7D71C9C1EA1060B">
    <w:name w:val="E47292538CAF4EEEB7D71C9C1EA1060B"/>
  </w:style>
  <w:style w:type="paragraph" w:customStyle="1" w:styleId="F1FF2FCE8AF640BBA9229342CF80DDC5">
    <w:name w:val="F1FF2FCE8AF640BBA9229342CF80DDC5"/>
  </w:style>
  <w:style w:type="paragraph" w:customStyle="1" w:styleId="FDC119038D4A4265881A5DCD037B0E4D">
    <w:name w:val="FDC119038D4A4265881A5DCD037B0E4D"/>
  </w:style>
  <w:style w:type="paragraph" w:customStyle="1" w:styleId="F99B5031B8984A879D7083A74ADF47B4">
    <w:name w:val="F99B5031B8984A879D7083A74ADF47B4"/>
  </w:style>
  <w:style w:type="paragraph" w:customStyle="1" w:styleId="48817E9A168F45E6BBF61F7D4461A3A0">
    <w:name w:val="48817E9A168F45E6BBF61F7D4461A3A0"/>
  </w:style>
  <w:style w:type="paragraph" w:customStyle="1" w:styleId="8E674E7FB67942E09E5D6893BF7D7E19">
    <w:name w:val="8E674E7FB67942E09E5D6893BF7D7E19"/>
  </w:style>
  <w:style w:type="paragraph" w:customStyle="1" w:styleId="8F3813296A3F4453B9D90E3F2E9BD7B9">
    <w:name w:val="8F3813296A3F4453B9D90E3F2E9BD7B9"/>
  </w:style>
  <w:style w:type="paragraph" w:customStyle="1" w:styleId="6C988A0369EC4D8CB8EBE563F688735E">
    <w:name w:val="6C988A0369EC4D8CB8EBE563F688735E"/>
  </w:style>
  <w:style w:type="paragraph" w:customStyle="1" w:styleId="B9C385758B254F44BA48938840596DF0">
    <w:name w:val="B9C385758B254F44BA48938840596DF0"/>
  </w:style>
  <w:style w:type="paragraph" w:customStyle="1" w:styleId="BB136A89FFF64D02AA4BD1F378940220">
    <w:name w:val="BB136A89FFF64D02AA4BD1F378940220"/>
  </w:style>
  <w:style w:type="paragraph" w:customStyle="1" w:styleId="FCDD055AC00C475B8956865D062DD34E">
    <w:name w:val="FCDD055AC00C475B8956865D062DD34E"/>
  </w:style>
  <w:style w:type="paragraph" w:customStyle="1" w:styleId="509CC50011504AC49C10C30BA64089C7">
    <w:name w:val="509CC50011504AC49C10C30BA64089C7"/>
  </w:style>
  <w:style w:type="paragraph" w:customStyle="1" w:styleId="553E7D3AA31A4394AF4069A139019284">
    <w:name w:val="553E7D3AA31A4394AF4069A139019284"/>
  </w:style>
  <w:style w:type="paragraph" w:customStyle="1" w:styleId="8070E178101946BF98CA3228D54BD7D3">
    <w:name w:val="8070E178101946BF98CA3228D54BD7D3"/>
  </w:style>
  <w:style w:type="paragraph" w:customStyle="1" w:styleId="3A720B2AFF1E4B7D8D29B2BDE65AA7DE">
    <w:name w:val="3A720B2AFF1E4B7D8D29B2BDE65AA7DE"/>
  </w:style>
  <w:style w:type="paragraph" w:customStyle="1" w:styleId="9AFF944A35144584B291D7463EFAB8B5">
    <w:name w:val="9AFF944A35144584B291D7463EFAB8B5"/>
  </w:style>
  <w:style w:type="paragraph" w:customStyle="1" w:styleId="3D5634BF4D70454A837BFD9EBF1F436C">
    <w:name w:val="3D5634BF4D70454A837BFD9EBF1F436C"/>
  </w:style>
  <w:style w:type="paragraph" w:customStyle="1" w:styleId="1FAC531F5BFD474A9E1B340D51FA9DB8">
    <w:name w:val="1FAC531F5BFD474A9E1B340D51FA9DB8"/>
  </w:style>
  <w:style w:type="paragraph" w:customStyle="1" w:styleId="2DD961B96A5D47DC8DF1A9F36CA992E6">
    <w:name w:val="2DD961B96A5D47DC8DF1A9F36CA992E6"/>
  </w:style>
  <w:style w:type="paragraph" w:customStyle="1" w:styleId="F71D5AAE05F14DD380411B4570E309C1">
    <w:name w:val="F71D5AAE05F14DD380411B4570E309C1"/>
  </w:style>
  <w:style w:type="paragraph" w:customStyle="1" w:styleId="6EB181CF28984139A2C0D398612C5973">
    <w:name w:val="6EB181CF28984139A2C0D398612C5973"/>
  </w:style>
  <w:style w:type="paragraph" w:customStyle="1" w:styleId="57B88B2E95DD40D5A5EAF7918402985F">
    <w:name w:val="57B88B2E95DD40D5A5EAF7918402985F"/>
  </w:style>
  <w:style w:type="paragraph" w:customStyle="1" w:styleId="91BC140A8A514A40ABD42D33138826F8">
    <w:name w:val="91BC140A8A514A40ABD42D33138826F8"/>
  </w:style>
  <w:style w:type="paragraph" w:customStyle="1" w:styleId="BE263B757F954E008CBBE16D03CD1591">
    <w:name w:val="BE263B757F954E008CBBE16D03CD1591"/>
  </w:style>
  <w:style w:type="paragraph" w:customStyle="1" w:styleId="C109FECE2549497498C358A91214EF93">
    <w:name w:val="C109FECE2549497498C358A91214EF93"/>
  </w:style>
  <w:style w:type="paragraph" w:customStyle="1" w:styleId="93F3259FE21B471A837B0D2930BFD39F">
    <w:name w:val="93F3259FE21B471A837B0D2930BFD39F"/>
  </w:style>
  <w:style w:type="paragraph" w:customStyle="1" w:styleId="78384764B88A4EAF94455CD85ABA788F">
    <w:name w:val="78384764B88A4EAF94455CD85ABA788F"/>
  </w:style>
  <w:style w:type="paragraph" w:customStyle="1" w:styleId="924AB038C454429E9D401D005934EB4D">
    <w:name w:val="924AB038C454429E9D401D005934EB4D"/>
  </w:style>
  <w:style w:type="paragraph" w:customStyle="1" w:styleId="14191F8A7ABE42039C16DB9381A4E94E">
    <w:name w:val="14191F8A7ABE42039C16DB9381A4E94E"/>
  </w:style>
  <w:style w:type="paragraph" w:customStyle="1" w:styleId="FACBC65453BC4DC5A7992D3D96A0C3AB">
    <w:name w:val="FACBC65453BC4DC5A7992D3D96A0C3AB"/>
  </w:style>
  <w:style w:type="paragraph" w:customStyle="1" w:styleId="3C52FCB4ED4B4C5A8F8D570CB64AE32B">
    <w:name w:val="3C52FCB4ED4B4C5A8F8D570CB64AE32B"/>
  </w:style>
  <w:style w:type="paragraph" w:customStyle="1" w:styleId="05351E2B1F3B43A591936A096E438F0C">
    <w:name w:val="05351E2B1F3B43A591936A096E438F0C"/>
  </w:style>
  <w:style w:type="paragraph" w:customStyle="1" w:styleId="BCE345B45AF0443396BD4BC17AEBF0F0">
    <w:name w:val="BCE345B45AF0443396BD4BC17AEBF0F0"/>
  </w:style>
  <w:style w:type="paragraph" w:customStyle="1" w:styleId="2675777921C643C1B842E1A344F36027">
    <w:name w:val="2675777921C643C1B842E1A344F36027"/>
  </w:style>
  <w:style w:type="paragraph" w:customStyle="1" w:styleId="6A8FEC3838F044289902F1C5EFFDA014">
    <w:name w:val="6A8FEC3838F044289902F1C5EFFDA014"/>
  </w:style>
  <w:style w:type="paragraph" w:customStyle="1" w:styleId="9C99D10F25864C499834631C3227FBC9">
    <w:name w:val="9C99D10F25864C499834631C3227FBC9"/>
  </w:style>
  <w:style w:type="paragraph" w:customStyle="1" w:styleId="6CAE7AEF9F8F4BF68D8957B27346CDF9">
    <w:name w:val="6CAE7AEF9F8F4BF68D8957B27346CDF9"/>
  </w:style>
  <w:style w:type="paragraph" w:customStyle="1" w:styleId="8874CD22E28D4CD4822DB726A6D8E4D8">
    <w:name w:val="8874CD22E28D4CD4822DB726A6D8E4D8"/>
  </w:style>
  <w:style w:type="paragraph" w:customStyle="1" w:styleId="ADCC4FABC6B54343A4C53B93AD0053B7">
    <w:name w:val="ADCC4FABC6B54343A4C53B93AD0053B7"/>
  </w:style>
  <w:style w:type="paragraph" w:customStyle="1" w:styleId="8C355CBF2BB04D4CA1158426AA12AEB6">
    <w:name w:val="8C355CBF2BB04D4CA1158426AA12AEB6"/>
  </w:style>
  <w:style w:type="paragraph" w:customStyle="1" w:styleId="E321FCFA01C94FC2BDD6FC2708B52FA9">
    <w:name w:val="E321FCFA01C94FC2BDD6FC2708B52FA9"/>
  </w:style>
  <w:style w:type="paragraph" w:customStyle="1" w:styleId="05AE255B9B85458AB623DC9083C68F91">
    <w:name w:val="05AE255B9B85458AB623DC9083C68F91"/>
  </w:style>
  <w:style w:type="paragraph" w:customStyle="1" w:styleId="9D373F70427F4AC093263BAA740BAD9C">
    <w:name w:val="9D373F70427F4AC093263BAA740BAD9C"/>
  </w:style>
  <w:style w:type="paragraph" w:customStyle="1" w:styleId="9EB415CF7ACA4611B3C8C7224DE9AAAD">
    <w:name w:val="9EB415CF7ACA4611B3C8C7224DE9AAAD"/>
  </w:style>
  <w:style w:type="paragraph" w:customStyle="1" w:styleId="AC1085321C554F9F8AD4716671B2543C">
    <w:name w:val="AC1085321C554F9F8AD4716671B2543C"/>
  </w:style>
  <w:style w:type="paragraph" w:customStyle="1" w:styleId="21FFDFAFE8274F7E995F48F5208DD0D5">
    <w:name w:val="21FFDFAFE8274F7E995F48F5208DD0D5"/>
  </w:style>
  <w:style w:type="paragraph" w:customStyle="1" w:styleId="72D663E6AC124529A27E86712C765416">
    <w:name w:val="72D663E6AC124529A27E86712C765416"/>
  </w:style>
  <w:style w:type="paragraph" w:customStyle="1" w:styleId="0337B2CFFC9E482CB2EB5C7C263009C5">
    <w:name w:val="0337B2CFFC9E482CB2EB5C7C263009C5"/>
  </w:style>
  <w:style w:type="paragraph" w:customStyle="1" w:styleId="333343A1848D42CF9973E34DD62AC201">
    <w:name w:val="333343A1848D42CF9973E34DD62AC201"/>
  </w:style>
  <w:style w:type="paragraph" w:customStyle="1" w:styleId="E579AC4F095C484CA6A93464C72C77C5">
    <w:name w:val="E579AC4F095C484CA6A93464C72C77C5"/>
  </w:style>
  <w:style w:type="paragraph" w:customStyle="1" w:styleId="C1861D7B4FBA417EB9F5616310692D27">
    <w:name w:val="C1861D7B4FBA417EB9F5616310692D27"/>
  </w:style>
  <w:style w:type="paragraph" w:customStyle="1" w:styleId="472146EC10F8478B9EE551D219F9CA1F">
    <w:name w:val="472146EC10F8478B9EE551D219F9CA1F"/>
  </w:style>
  <w:style w:type="paragraph" w:customStyle="1" w:styleId="F905DC31E9CB4924806E70D4F289D9CF">
    <w:name w:val="F905DC31E9CB4924806E70D4F289D9CF"/>
  </w:style>
  <w:style w:type="paragraph" w:customStyle="1" w:styleId="B8EAB2105D264522A464C92ADA5AF4EB">
    <w:name w:val="B8EAB2105D264522A464C92ADA5AF4EB"/>
  </w:style>
  <w:style w:type="paragraph" w:customStyle="1" w:styleId="7F4696A8CAFF45B2960883E0D9BBD46B">
    <w:name w:val="7F4696A8CAFF45B2960883E0D9BBD46B"/>
  </w:style>
  <w:style w:type="paragraph" w:customStyle="1" w:styleId="AC67FF89B65D4005B2A0EFA95480FFE4">
    <w:name w:val="AC67FF89B65D4005B2A0EFA95480FFE4"/>
  </w:style>
  <w:style w:type="paragraph" w:customStyle="1" w:styleId="ADE67C5293A34C6580F80D8CB781C0F5">
    <w:name w:val="ADE67C5293A34C6580F80D8CB781C0F5"/>
  </w:style>
  <w:style w:type="paragraph" w:customStyle="1" w:styleId="DD1A16EA61C04707BDA19850379C1509">
    <w:name w:val="DD1A16EA61C04707BDA19850379C1509"/>
  </w:style>
  <w:style w:type="paragraph" w:customStyle="1" w:styleId="F7552FB4510E4711AD6D2BD5EEC82B82">
    <w:name w:val="F7552FB4510E4711AD6D2BD5EEC82B82"/>
  </w:style>
  <w:style w:type="paragraph" w:customStyle="1" w:styleId="75290EE34EFF432B80A390216ACD8D82">
    <w:name w:val="75290EE34EFF432B80A390216ACD8D82"/>
  </w:style>
  <w:style w:type="paragraph" w:customStyle="1" w:styleId="63A441BE529441D099A96902EE377C7D">
    <w:name w:val="63A441BE529441D099A96902EE377C7D"/>
  </w:style>
  <w:style w:type="paragraph" w:customStyle="1" w:styleId="34B1D5E357184A8AB17E12511E48F0CD">
    <w:name w:val="34B1D5E357184A8AB17E12511E48F0CD"/>
  </w:style>
  <w:style w:type="paragraph" w:customStyle="1" w:styleId="22BA21241C6B4062AA1943A8F3DD9D6F">
    <w:name w:val="22BA21241C6B4062AA1943A8F3DD9D6F"/>
  </w:style>
  <w:style w:type="paragraph" w:customStyle="1" w:styleId="DBD2BB778AE24F00841C8F77FE95778E">
    <w:name w:val="DBD2BB778AE24F00841C8F77FE95778E"/>
  </w:style>
  <w:style w:type="paragraph" w:customStyle="1" w:styleId="97A5072C0EAA41688507BC537151A5AF">
    <w:name w:val="97A5072C0EAA41688507BC537151A5AF"/>
  </w:style>
  <w:style w:type="paragraph" w:customStyle="1" w:styleId="14B009B213F747D889D3E88DC9FED48E">
    <w:name w:val="14B009B213F747D889D3E88DC9FED48E"/>
  </w:style>
  <w:style w:type="paragraph" w:customStyle="1" w:styleId="D89A220D67F342B0B446CDD0EECDBDE8">
    <w:name w:val="D89A220D67F342B0B446CDD0EECDBDE8"/>
  </w:style>
  <w:style w:type="paragraph" w:customStyle="1" w:styleId="03AEAA5F60804210A2FEB92F2DB1069A">
    <w:name w:val="03AEAA5F60804210A2FEB92F2DB1069A"/>
  </w:style>
  <w:style w:type="paragraph" w:customStyle="1" w:styleId="7E7F3B56EC45403DB7FE6AA6753A405E">
    <w:name w:val="7E7F3B56EC45403DB7FE6AA6753A405E"/>
  </w:style>
  <w:style w:type="paragraph" w:customStyle="1" w:styleId="D04432C3257040218EA5F919B236DC03">
    <w:name w:val="D04432C3257040218EA5F919B236DC03"/>
  </w:style>
  <w:style w:type="paragraph" w:customStyle="1" w:styleId="7CABB38755D34D77805E872CD0B74D4E">
    <w:name w:val="7CABB38755D34D77805E872CD0B74D4E"/>
  </w:style>
  <w:style w:type="paragraph" w:customStyle="1" w:styleId="C27EB88ED3D14F6E8EE50E72822A201A">
    <w:name w:val="C27EB88ED3D14F6E8EE50E72822A201A"/>
  </w:style>
  <w:style w:type="paragraph" w:customStyle="1" w:styleId="528522BF64074CB99AC5147EF18E1D8E">
    <w:name w:val="528522BF64074CB99AC5147EF18E1D8E"/>
  </w:style>
  <w:style w:type="paragraph" w:customStyle="1" w:styleId="E70A1406C44744ACA5215F4CA5F3523B">
    <w:name w:val="E70A1406C44744ACA5215F4CA5F3523B"/>
  </w:style>
  <w:style w:type="paragraph" w:customStyle="1" w:styleId="DD648B6E4AEE4DBE945433DA168C379D">
    <w:name w:val="DD648B6E4AEE4DBE945433DA168C379D"/>
  </w:style>
  <w:style w:type="paragraph" w:customStyle="1" w:styleId="20D5069CBF7E4940BB2C4D6C7FD8F67D">
    <w:name w:val="20D5069CBF7E4940BB2C4D6C7FD8F67D"/>
  </w:style>
  <w:style w:type="paragraph" w:customStyle="1" w:styleId="FBD8E20A53D349738D0E3396AB295457">
    <w:name w:val="FBD8E20A53D349738D0E3396AB295457"/>
  </w:style>
  <w:style w:type="paragraph" w:customStyle="1" w:styleId="2C28B9772D5D4A2097CAC092ADF27468">
    <w:name w:val="2C28B9772D5D4A2097CAC092ADF27468"/>
  </w:style>
  <w:style w:type="paragraph" w:customStyle="1" w:styleId="1502DE438516438EA59A51A9EB747F6C">
    <w:name w:val="1502DE438516438EA59A51A9EB747F6C"/>
  </w:style>
  <w:style w:type="paragraph" w:customStyle="1" w:styleId="05531B3D625846DCA43BFC95846B6658">
    <w:name w:val="05531B3D625846DCA43BFC95846B6658"/>
  </w:style>
  <w:style w:type="paragraph" w:customStyle="1" w:styleId="0D4D77D6CCC24EA4BA05CCCD81FCA8C9">
    <w:name w:val="0D4D77D6CCC24EA4BA05CCCD81FCA8C9"/>
  </w:style>
  <w:style w:type="paragraph" w:customStyle="1" w:styleId="FCEF5EAA42CF4C2185BB502C23DFD60F">
    <w:name w:val="FCEF5EAA42CF4C2185BB502C23DFD60F"/>
  </w:style>
  <w:style w:type="paragraph" w:customStyle="1" w:styleId="034324D7745D4A478F711BF7CE6343B1">
    <w:name w:val="034324D7745D4A478F711BF7CE6343B1"/>
  </w:style>
  <w:style w:type="paragraph" w:customStyle="1" w:styleId="DB6610A4AD494503938A5EF8DAE2093D">
    <w:name w:val="DB6610A4AD494503938A5EF8DAE2093D"/>
  </w:style>
  <w:style w:type="paragraph" w:customStyle="1" w:styleId="9F2F560BF7E6498C95F49F8339AAACD2">
    <w:name w:val="9F2F560BF7E6498C95F49F8339AAACD2"/>
  </w:style>
  <w:style w:type="paragraph" w:customStyle="1" w:styleId="31BC91817F0A441BAEBB0C81B701DE23">
    <w:name w:val="31BC91817F0A441BAEBB0C81B701DE23"/>
  </w:style>
  <w:style w:type="paragraph" w:customStyle="1" w:styleId="FBA8EB58579F4DCBB9A9105359C19677">
    <w:name w:val="FBA8EB58579F4DCBB9A9105359C19677"/>
  </w:style>
  <w:style w:type="paragraph" w:customStyle="1" w:styleId="84CC896DA2B240E8AC58E1F434E24D0A">
    <w:name w:val="84CC896DA2B240E8AC58E1F434E24D0A"/>
  </w:style>
  <w:style w:type="paragraph" w:customStyle="1" w:styleId="001378C7C6264CA8AE374F44F145E95E">
    <w:name w:val="001378C7C6264CA8AE374F44F145E95E"/>
  </w:style>
  <w:style w:type="paragraph" w:customStyle="1" w:styleId="5F876104DFC142E49BF157C410176E15">
    <w:name w:val="5F876104DFC142E49BF157C410176E15"/>
  </w:style>
  <w:style w:type="paragraph" w:customStyle="1" w:styleId="C1171A34541D4C1E8F4CC1F92620F79A">
    <w:name w:val="C1171A34541D4C1E8F4CC1F92620F79A"/>
  </w:style>
  <w:style w:type="paragraph" w:customStyle="1" w:styleId="8C2E5B00005F4E1CB90F20DA0D51AEEE">
    <w:name w:val="8C2E5B00005F4E1CB90F20DA0D51AEEE"/>
  </w:style>
  <w:style w:type="paragraph" w:customStyle="1" w:styleId="5582A7A8377545B29BEF0973D895BAC8">
    <w:name w:val="5582A7A8377545B29BEF0973D895BAC8"/>
  </w:style>
  <w:style w:type="paragraph" w:customStyle="1" w:styleId="9EC8D6D497F3444E9B6B0E66C2B39595">
    <w:name w:val="9EC8D6D497F3444E9B6B0E66C2B39595"/>
  </w:style>
  <w:style w:type="paragraph" w:customStyle="1" w:styleId="B6F8747EF9AB4F22B1AA4118B4E254A7">
    <w:name w:val="B6F8747EF9AB4F22B1AA4118B4E254A7"/>
  </w:style>
  <w:style w:type="paragraph" w:customStyle="1" w:styleId="1CA12728F1794405BA3B84C831567315">
    <w:name w:val="1CA12728F1794405BA3B84C831567315"/>
  </w:style>
  <w:style w:type="paragraph" w:customStyle="1" w:styleId="4741874F28AC4C298A9D8ECCC23A9345">
    <w:name w:val="4741874F28AC4C298A9D8ECCC23A9345"/>
  </w:style>
  <w:style w:type="paragraph" w:customStyle="1" w:styleId="7CD0CC265B814A31B89406EDA10B7F22">
    <w:name w:val="7CD0CC265B814A31B89406EDA10B7F22"/>
  </w:style>
  <w:style w:type="paragraph" w:customStyle="1" w:styleId="B8DC2A53DEA84D42B0903E7FB200F9F6">
    <w:name w:val="B8DC2A53DEA84D42B0903E7FB200F9F6"/>
  </w:style>
  <w:style w:type="paragraph" w:customStyle="1" w:styleId="C8681518AF7048CC81D18A0D61A9D14E">
    <w:name w:val="C8681518AF7048CC81D18A0D61A9D14E"/>
  </w:style>
  <w:style w:type="paragraph" w:customStyle="1" w:styleId="5385BA02C71B4F6D9FB27523BFC51187">
    <w:name w:val="5385BA02C71B4F6D9FB27523BFC51187"/>
  </w:style>
  <w:style w:type="paragraph" w:customStyle="1" w:styleId="8CA3960A8CD545ED89A8A760DC7697A1">
    <w:name w:val="8CA3960A8CD545ED89A8A760DC7697A1"/>
  </w:style>
  <w:style w:type="paragraph" w:customStyle="1" w:styleId="F8E8F81B51D14F0586F988EB849E9B8B">
    <w:name w:val="F8E8F81B51D14F0586F988EB849E9B8B"/>
  </w:style>
  <w:style w:type="paragraph" w:customStyle="1" w:styleId="D4A8F82EDDEF49ED94A8C087BE1C4946">
    <w:name w:val="D4A8F82EDDEF49ED94A8C087BE1C4946"/>
  </w:style>
  <w:style w:type="paragraph" w:customStyle="1" w:styleId="8AE46B26B0D5416997E65FA283AC2A1B">
    <w:name w:val="8AE46B26B0D5416997E65FA283AC2A1B"/>
  </w:style>
  <w:style w:type="paragraph" w:customStyle="1" w:styleId="9520A4ECA6BD4619A03C87070C9BFDD6">
    <w:name w:val="9520A4ECA6BD4619A03C87070C9BFDD6"/>
  </w:style>
  <w:style w:type="paragraph" w:customStyle="1" w:styleId="ACFBB3AA8F944A2CAE3F25C9C10BBE23">
    <w:name w:val="ACFBB3AA8F944A2CAE3F25C9C10BBE23"/>
  </w:style>
  <w:style w:type="paragraph" w:customStyle="1" w:styleId="C583165A7704471F91C30AA7B195F128">
    <w:name w:val="C583165A7704471F91C30AA7B195F128"/>
  </w:style>
  <w:style w:type="paragraph" w:customStyle="1" w:styleId="4A9DD99714E74260829F96054C951021">
    <w:name w:val="4A9DD99714E74260829F96054C951021"/>
  </w:style>
  <w:style w:type="paragraph" w:customStyle="1" w:styleId="6D27F35E491D4F4582E6BE5193DF940E">
    <w:name w:val="6D27F35E491D4F4582E6BE5193DF940E"/>
  </w:style>
  <w:style w:type="paragraph" w:customStyle="1" w:styleId="65759716694F4916AE1559B9140C9A55">
    <w:name w:val="65759716694F4916AE1559B9140C9A55"/>
  </w:style>
  <w:style w:type="paragraph" w:customStyle="1" w:styleId="47E888BB3DEA4D22A0712623FEEE6BCA">
    <w:name w:val="47E888BB3DEA4D22A0712623FEEE6BCA"/>
  </w:style>
  <w:style w:type="paragraph" w:customStyle="1" w:styleId="0A8F28B8ED6B433BBE96B159EC6C8480">
    <w:name w:val="0A8F28B8ED6B433BBE96B159EC6C8480"/>
  </w:style>
  <w:style w:type="paragraph" w:customStyle="1" w:styleId="464772824FD748898DF8DC34D9C6A518">
    <w:name w:val="464772824FD748898DF8DC34D9C6A518"/>
  </w:style>
  <w:style w:type="paragraph" w:customStyle="1" w:styleId="3704340A113B46898982D679478E6975">
    <w:name w:val="3704340A113B46898982D679478E6975"/>
  </w:style>
  <w:style w:type="paragraph" w:customStyle="1" w:styleId="530F7D11764D42799C5E517476102D40">
    <w:name w:val="530F7D11764D42799C5E517476102D40"/>
  </w:style>
  <w:style w:type="paragraph" w:customStyle="1" w:styleId="1B40F6B4D8D7416BB6A5B20F890A4B59">
    <w:name w:val="1B40F6B4D8D7416BB6A5B20F890A4B59"/>
  </w:style>
  <w:style w:type="paragraph" w:customStyle="1" w:styleId="33735B6552214F2DB98619179F0DB300">
    <w:name w:val="33735B6552214F2DB98619179F0DB300"/>
  </w:style>
  <w:style w:type="paragraph" w:customStyle="1" w:styleId="1FCD52E2223D4608BF7A76C4D5D5F3AB">
    <w:name w:val="1FCD52E2223D4608BF7A76C4D5D5F3AB"/>
  </w:style>
  <w:style w:type="paragraph" w:customStyle="1" w:styleId="D765F13A7AE0498794356A0D1794D059">
    <w:name w:val="D765F13A7AE0498794356A0D1794D059"/>
  </w:style>
  <w:style w:type="paragraph" w:customStyle="1" w:styleId="64ED91C3B1994C19A5188C72AE337E4D">
    <w:name w:val="64ED91C3B1994C19A5188C72AE337E4D"/>
  </w:style>
  <w:style w:type="paragraph" w:customStyle="1" w:styleId="836D22B5BCF84B089841D9EE32F84475">
    <w:name w:val="836D22B5BCF84B089841D9EE32F84475"/>
  </w:style>
  <w:style w:type="paragraph" w:customStyle="1" w:styleId="07A5A12D832D4E4EB68B083EC1AFCDED">
    <w:name w:val="07A5A12D832D4E4EB68B083EC1AFCDED"/>
  </w:style>
  <w:style w:type="paragraph" w:customStyle="1" w:styleId="32039EA28FB84206A5655C5C2A4FCB41">
    <w:name w:val="32039EA28FB84206A5655C5C2A4FCB41"/>
  </w:style>
  <w:style w:type="paragraph" w:customStyle="1" w:styleId="8338EC9756774BD4A162BC1E85F73D59">
    <w:name w:val="8338EC9756774BD4A162BC1E85F73D59"/>
  </w:style>
  <w:style w:type="paragraph" w:customStyle="1" w:styleId="18641242BAE84CF9854AE2186D61CB58">
    <w:name w:val="18641242BAE84CF9854AE2186D61CB58"/>
  </w:style>
  <w:style w:type="paragraph" w:customStyle="1" w:styleId="0A3302D2756E47E898425BF0A291F15E">
    <w:name w:val="0A3302D2756E47E898425BF0A291F15E"/>
  </w:style>
  <w:style w:type="paragraph" w:customStyle="1" w:styleId="80605D80672A4948B405EB82F54290CC">
    <w:name w:val="80605D80672A4948B405EB82F54290CC"/>
  </w:style>
  <w:style w:type="paragraph" w:customStyle="1" w:styleId="3A18308E1B82414F83BD724873A3868D">
    <w:name w:val="3A18308E1B82414F83BD724873A3868D"/>
  </w:style>
  <w:style w:type="paragraph" w:customStyle="1" w:styleId="0494585E2452453AB554A15C04A4E308">
    <w:name w:val="0494585E2452453AB554A15C04A4E308"/>
  </w:style>
  <w:style w:type="paragraph" w:customStyle="1" w:styleId="C3474797D67D4E669DBB5E7746ADBA52">
    <w:name w:val="C3474797D67D4E669DBB5E7746ADBA52"/>
  </w:style>
  <w:style w:type="paragraph" w:customStyle="1" w:styleId="2511B61F8ED94964BF8153FA8C6B8CD2">
    <w:name w:val="2511B61F8ED94964BF8153FA8C6B8CD2"/>
  </w:style>
  <w:style w:type="paragraph" w:customStyle="1" w:styleId="49B03161F6884BA79F9229B4CBD8EA73">
    <w:name w:val="49B03161F6884BA79F9229B4CBD8EA73"/>
  </w:style>
  <w:style w:type="paragraph" w:customStyle="1" w:styleId="028006F408D7483CBA0CC69687155B6D">
    <w:name w:val="028006F408D7483CBA0CC69687155B6D"/>
  </w:style>
  <w:style w:type="paragraph" w:customStyle="1" w:styleId="0E4FFE5CEFB74F329FFEA632818F9C9F">
    <w:name w:val="0E4FFE5CEFB74F329FFEA632818F9C9F"/>
  </w:style>
  <w:style w:type="paragraph" w:customStyle="1" w:styleId="43DD8142D97C4CBD913FCC37BAD39087">
    <w:name w:val="43DD8142D97C4CBD913FCC37BAD39087"/>
  </w:style>
  <w:style w:type="paragraph" w:customStyle="1" w:styleId="F61E4BA1E5D845ABBFEE8C777AE67D1B">
    <w:name w:val="F61E4BA1E5D845ABBFEE8C777AE67D1B"/>
  </w:style>
  <w:style w:type="paragraph" w:customStyle="1" w:styleId="75F6DE248313424C8C83129306B6B990">
    <w:name w:val="75F6DE248313424C8C83129306B6B990"/>
  </w:style>
  <w:style w:type="paragraph" w:customStyle="1" w:styleId="8138E48BF9694491A1521B97FCCD98EE">
    <w:name w:val="8138E48BF9694491A1521B97FCCD98EE"/>
  </w:style>
  <w:style w:type="paragraph" w:customStyle="1" w:styleId="C9B8769140A14E249D5B8B1492D13257">
    <w:name w:val="C9B8769140A14E249D5B8B1492D13257"/>
  </w:style>
  <w:style w:type="paragraph" w:customStyle="1" w:styleId="81DD96A16CDD496A9C7FD25771C230CA">
    <w:name w:val="81DD96A16CDD496A9C7FD25771C230CA"/>
  </w:style>
  <w:style w:type="paragraph" w:customStyle="1" w:styleId="2A629057C56748E899A0CB2B2C97B119">
    <w:name w:val="2A629057C56748E899A0CB2B2C97B119"/>
  </w:style>
  <w:style w:type="paragraph" w:customStyle="1" w:styleId="9E5734DA134A4A24B33C321EFB557846">
    <w:name w:val="9E5734DA134A4A24B33C321EFB557846"/>
  </w:style>
  <w:style w:type="paragraph" w:customStyle="1" w:styleId="57F9592643714CA2838CE12126B3FA31">
    <w:name w:val="57F9592643714CA2838CE12126B3FA31"/>
  </w:style>
  <w:style w:type="paragraph" w:customStyle="1" w:styleId="D2C27BDB3F4B4E9E9161A3D9E54B8E99">
    <w:name w:val="D2C27BDB3F4B4E9E9161A3D9E54B8E99"/>
  </w:style>
  <w:style w:type="paragraph" w:customStyle="1" w:styleId="3872D925A3B74B689A4BA5B62C49C14C">
    <w:name w:val="3872D925A3B74B689A4BA5B62C49C14C"/>
  </w:style>
  <w:style w:type="paragraph" w:customStyle="1" w:styleId="5C570BE3E7A64007A8F9EA2C48884629">
    <w:name w:val="5C570BE3E7A64007A8F9EA2C48884629"/>
  </w:style>
  <w:style w:type="paragraph" w:customStyle="1" w:styleId="4D670747E79D4FC793F7B41182255A80">
    <w:name w:val="4D670747E79D4FC793F7B41182255A80"/>
  </w:style>
  <w:style w:type="paragraph" w:customStyle="1" w:styleId="BFDAFB329C6B4501A5986754774F8C61">
    <w:name w:val="BFDAFB329C6B4501A5986754774F8C61"/>
  </w:style>
  <w:style w:type="paragraph" w:customStyle="1" w:styleId="173FACE780734BA783550A396773463A">
    <w:name w:val="173FACE780734BA783550A396773463A"/>
  </w:style>
  <w:style w:type="paragraph" w:customStyle="1" w:styleId="DED46F06DFC04AA89D7F309AA3177247">
    <w:name w:val="DED46F06DFC04AA89D7F309AA3177247"/>
  </w:style>
  <w:style w:type="paragraph" w:customStyle="1" w:styleId="B71A1D30FBCC43F0973B95D6D9A38A7B">
    <w:name w:val="B71A1D30FBCC43F0973B95D6D9A38A7B"/>
  </w:style>
  <w:style w:type="paragraph" w:customStyle="1" w:styleId="E5A3D905A1934892938489F688BB26DF">
    <w:name w:val="E5A3D905A1934892938489F688BB26DF"/>
  </w:style>
  <w:style w:type="paragraph" w:customStyle="1" w:styleId="32F0936594C6484E885CBE07AD6D36B3">
    <w:name w:val="32F0936594C6484E885CBE07AD6D36B3"/>
  </w:style>
  <w:style w:type="paragraph" w:customStyle="1" w:styleId="B24EC021459E4411A1BA51A293AA01D7">
    <w:name w:val="B24EC021459E4411A1BA51A293AA01D7"/>
  </w:style>
  <w:style w:type="paragraph" w:customStyle="1" w:styleId="1CF5DD34CDA748759A03FF240657E572">
    <w:name w:val="1CF5DD34CDA748759A03FF240657E572"/>
  </w:style>
  <w:style w:type="paragraph" w:customStyle="1" w:styleId="EE0741C2CA5E4141BFB1773ADFD78C6C">
    <w:name w:val="EE0741C2CA5E4141BFB1773ADFD78C6C"/>
  </w:style>
  <w:style w:type="paragraph" w:customStyle="1" w:styleId="5047AC36AD8446249949B5EE9F122423">
    <w:name w:val="5047AC36AD8446249949B5EE9F122423"/>
  </w:style>
  <w:style w:type="paragraph" w:customStyle="1" w:styleId="9A5470B825CD446C9C0880AC2FBE6E6E">
    <w:name w:val="9A5470B825CD446C9C0880AC2FBE6E6E"/>
  </w:style>
  <w:style w:type="paragraph" w:customStyle="1" w:styleId="5E68ECF66E554A9587DEFB2DDD68B4A2">
    <w:name w:val="5E68ECF66E554A9587DEFB2DDD68B4A2"/>
  </w:style>
  <w:style w:type="paragraph" w:customStyle="1" w:styleId="155B47575DC4428A8DF3DCC6E75A44C2">
    <w:name w:val="155B47575DC4428A8DF3DCC6E75A44C2"/>
  </w:style>
  <w:style w:type="paragraph" w:customStyle="1" w:styleId="A62F6BE179B3460A9AA8BAF119E695B5">
    <w:name w:val="A62F6BE179B3460A9AA8BAF119E695B5"/>
  </w:style>
  <w:style w:type="paragraph" w:customStyle="1" w:styleId="66F2F71185D74ED29BA405B23EA946BA">
    <w:name w:val="66F2F71185D74ED29BA405B23EA946BA"/>
  </w:style>
  <w:style w:type="paragraph" w:customStyle="1" w:styleId="C16A241C891D4A20AA91DBEC366BBE06">
    <w:name w:val="C16A241C891D4A20AA91DBEC366BBE06"/>
  </w:style>
  <w:style w:type="paragraph" w:customStyle="1" w:styleId="C284BA3EAAE849208BACA942CC4016C4">
    <w:name w:val="C284BA3EAAE849208BACA942CC4016C4"/>
  </w:style>
  <w:style w:type="paragraph" w:customStyle="1" w:styleId="765C188379244246A252E70806A55237">
    <w:name w:val="765C188379244246A252E70806A55237"/>
  </w:style>
  <w:style w:type="paragraph" w:customStyle="1" w:styleId="268226C5E16245D9B82A31541711B80B">
    <w:name w:val="268226C5E16245D9B82A31541711B80B"/>
  </w:style>
  <w:style w:type="paragraph" w:customStyle="1" w:styleId="F59C9408493141C687E277ACA8CAE1D9">
    <w:name w:val="F59C9408493141C687E277ACA8CAE1D9"/>
  </w:style>
  <w:style w:type="paragraph" w:customStyle="1" w:styleId="25DF630571CF4C569CA597A86FE728F5">
    <w:name w:val="25DF630571CF4C569CA597A86FE728F5"/>
  </w:style>
  <w:style w:type="paragraph" w:customStyle="1" w:styleId="346E7B217A7240B0A5EC6F4F91C69F64">
    <w:name w:val="346E7B217A7240B0A5EC6F4F91C69F64"/>
  </w:style>
  <w:style w:type="paragraph" w:customStyle="1" w:styleId="AC1FBC4FF1C6475B8DC8C855348C2F2B">
    <w:name w:val="AC1FBC4FF1C6475B8DC8C855348C2F2B"/>
  </w:style>
  <w:style w:type="paragraph" w:customStyle="1" w:styleId="F336C2F37A594F3CAE5CC4548BC8DC77">
    <w:name w:val="F336C2F37A594F3CAE5CC4548BC8DC77"/>
  </w:style>
  <w:style w:type="paragraph" w:customStyle="1" w:styleId="41A4FFE534814FE7AC1E28D66507CCC6">
    <w:name w:val="41A4FFE534814FE7AC1E28D66507CCC6"/>
  </w:style>
  <w:style w:type="paragraph" w:customStyle="1" w:styleId="D97409C63737478EA5797628E074FCD4">
    <w:name w:val="D97409C63737478EA5797628E074FCD4"/>
  </w:style>
  <w:style w:type="paragraph" w:customStyle="1" w:styleId="8F42AFC128CC490A8E672ADF10A9803F">
    <w:name w:val="8F42AFC128CC490A8E672ADF10A9803F"/>
  </w:style>
  <w:style w:type="paragraph" w:customStyle="1" w:styleId="A1BE148F930847049A9B1E7C0BAB2D1B">
    <w:name w:val="A1BE148F930847049A9B1E7C0BAB2D1B"/>
  </w:style>
  <w:style w:type="paragraph" w:customStyle="1" w:styleId="7F35586193684EFE8A04F916A3BD0CDA">
    <w:name w:val="7F35586193684EFE8A04F916A3BD0CDA"/>
  </w:style>
  <w:style w:type="paragraph" w:customStyle="1" w:styleId="48593325AFA44F84A7AD346C913E7892">
    <w:name w:val="48593325AFA44F84A7AD346C913E7892"/>
  </w:style>
  <w:style w:type="paragraph" w:customStyle="1" w:styleId="CBAE58CD285145C3B58EEE27200E1905">
    <w:name w:val="CBAE58CD285145C3B58EEE27200E1905"/>
  </w:style>
  <w:style w:type="paragraph" w:customStyle="1" w:styleId="5C7A38C49F304B5D83CA6F88E6CB58AD">
    <w:name w:val="5C7A38C49F304B5D83CA6F88E6CB58AD"/>
  </w:style>
  <w:style w:type="paragraph" w:customStyle="1" w:styleId="941398507EC84F3D95218CC6B2F1FB7C">
    <w:name w:val="941398507EC84F3D95218CC6B2F1FB7C"/>
  </w:style>
  <w:style w:type="paragraph" w:customStyle="1" w:styleId="A53B62F52A1642E28CCBEBE9B55BC772">
    <w:name w:val="A53B62F52A1642E28CCBEBE9B55BC772"/>
  </w:style>
  <w:style w:type="paragraph" w:customStyle="1" w:styleId="BB60AFFF9D3342D3A24AEC662E59190B">
    <w:name w:val="BB60AFFF9D3342D3A24AEC662E59190B"/>
  </w:style>
  <w:style w:type="paragraph" w:customStyle="1" w:styleId="BB447FE9A7B04EF29D600D77F71CF6D9">
    <w:name w:val="BB447FE9A7B04EF29D600D77F71CF6D9"/>
  </w:style>
  <w:style w:type="paragraph" w:customStyle="1" w:styleId="567C9793B7894263B43179FE85F25185">
    <w:name w:val="567C9793B7894263B43179FE85F25185"/>
  </w:style>
  <w:style w:type="paragraph" w:customStyle="1" w:styleId="C2F42D1258F74B6CBCD679204242CAB5">
    <w:name w:val="C2F42D1258F74B6CBCD679204242CAB5"/>
  </w:style>
  <w:style w:type="paragraph" w:customStyle="1" w:styleId="E2565620A9FE4B2594B3D0EB6C4BA4F1">
    <w:name w:val="E2565620A9FE4B2594B3D0EB6C4BA4F1"/>
    <w:rsid w:val="000C30BA"/>
  </w:style>
  <w:style w:type="paragraph" w:customStyle="1" w:styleId="9C626EE7B05947939EC2F5A53B9564FF">
    <w:name w:val="9C626EE7B05947939EC2F5A53B9564FF"/>
    <w:rsid w:val="000C30BA"/>
  </w:style>
  <w:style w:type="paragraph" w:customStyle="1" w:styleId="A31D06211BF24FF6BFA4C439D8D8B6A9">
    <w:name w:val="A31D06211BF24FF6BFA4C439D8D8B6A9"/>
    <w:rsid w:val="000C30BA"/>
  </w:style>
  <w:style w:type="paragraph" w:customStyle="1" w:styleId="DF95ECC525574572951F02893B2E2D11">
    <w:name w:val="DF95ECC525574572951F02893B2E2D11"/>
    <w:rsid w:val="000C30BA"/>
  </w:style>
  <w:style w:type="paragraph" w:customStyle="1" w:styleId="DB713C6004414F94AE2FFC2D966A5A83">
    <w:name w:val="DB713C6004414F94AE2FFC2D966A5A83"/>
    <w:rsid w:val="000C30BA"/>
  </w:style>
  <w:style w:type="paragraph" w:customStyle="1" w:styleId="86668EB650864E29B0C30BCAE1B9ACB6">
    <w:name w:val="86668EB650864E29B0C30BCAE1B9ACB6"/>
    <w:rsid w:val="000C30BA"/>
  </w:style>
  <w:style w:type="paragraph" w:customStyle="1" w:styleId="74BE2B52E828478C998F49BD1B80FC13">
    <w:name w:val="74BE2B52E828478C998F49BD1B80FC13"/>
    <w:rsid w:val="000C30BA"/>
  </w:style>
  <w:style w:type="paragraph" w:customStyle="1" w:styleId="D5D6D67C5B3E41DDBFE3CA41EC786C94">
    <w:name w:val="D5D6D67C5B3E41DDBFE3CA41EC786C94"/>
    <w:rsid w:val="006E2044"/>
  </w:style>
  <w:style w:type="paragraph" w:customStyle="1" w:styleId="4185737F16494A1682BC03D213F902F5">
    <w:name w:val="4185737F16494A1682BC03D213F902F5"/>
    <w:rsid w:val="006E2044"/>
  </w:style>
  <w:style w:type="paragraph" w:customStyle="1" w:styleId="DC5255CA089F4856B3448BD9F2BCD0F3">
    <w:name w:val="DC5255CA089F4856B3448BD9F2BCD0F3"/>
    <w:rsid w:val="006E2044"/>
  </w:style>
  <w:style w:type="paragraph" w:customStyle="1" w:styleId="40B3BECFFA7A4876AC2B1059C2DFA7D4">
    <w:name w:val="40B3BECFFA7A4876AC2B1059C2DFA7D4"/>
    <w:rsid w:val="006E2044"/>
  </w:style>
  <w:style w:type="paragraph" w:customStyle="1" w:styleId="42A6BB3F4939480F80D1EDD249251D11">
    <w:name w:val="42A6BB3F4939480F80D1EDD249251D11"/>
    <w:rsid w:val="006E2044"/>
  </w:style>
  <w:style w:type="paragraph" w:customStyle="1" w:styleId="B76F6074CEBA47159DD4E5C30D4BE463">
    <w:name w:val="B76F6074CEBA47159DD4E5C30D4BE463"/>
    <w:rsid w:val="006E2044"/>
  </w:style>
  <w:style w:type="paragraph" w:customStyle="1" w:styleId="8958FCCD27014FB1848952665CCC4EFD">
    <w:name w:val="8958FCCD27014FB1848952665CCC4EFD"/>
    <w:rsid w:val="006E2044"/>
  </w:style>
  <w:style w:type="paragraph" w:customStyle="1" w:styleId="3AAA0DA6512E430494A16D07E7E9C63B">
    <w:name w:val="3AAA0DA6512E430494A16D07E7E9C63B"/>
    <w:rsid w:val="006E2044"/>
  </w:style>
  <w:style w:type="paragraph" w:customStyle="1" w:styleId="A2C40892E632445EB716996E099ED3DB">
    <w:name w:val="A2C40892E632445EB716996E099ED3DB"/>
    <w:rsid w:val="006E2044"/>
  </w:style>
  <w:style w:type="paragraph" w:customStyle="1" w:styleId="4307AB5284B94320A75F7E34BDF6C01D">
    <w:name w:val="4307AB5284B94320A75F7E34BDF6C01D"/>
    <w:rsid w:val="006E20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f9b5e87859ce6d7eedbdc6e4e4205c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5e0075ee7624d6a846e01eb6183742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A583D92-B473-49F1-A338-2D35DC8941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C2B731-8FA9-4B63-AFAA-3A0B4B7E0D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 familiar.dotx</Template>
  <TotalTime>0</TotalTime>
  <Pages>28</Pages>
  <Words>3246</Words>
  <Characters>17533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AUTOMAÇÃO</vt:lpstr>
      <vt:lpstr/>
    </vt:vector>
  </TitlesOfParts>
  <Company/>
  <LinksUpToDate>false</LinksUpToDate>
  <CharactersWithSpaces>20738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AUTOMAÇÃO</dc:title>
  <dc:subject>RESIDENCIAL</dc:subject>
  <dc:creator/>
  <cp:keywords/>
  <dc:description/>
  <cp:lastModifiedBy/>
  <cp:revision>1</cp:revision>
  <dcterms:created xsi:type="dcterms:W3CDTF">2020-08-28T06:34:00Z</dcterms:created>
  <dcterms:modified xsi:type="dcterms:W3CDTF">2020-08-28T21:30:00Z</dcterms:modified>
  <cp:contentStatus>AC 1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